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97234C" w14:textId="77777777" w:rsidR="002068A2" w:rsidRDefault="00467B80" w:rsidP="00EA2986">
      <w:pPr>
        <w:suppressAutoHyphens/>
        <w:ind w:left="5529"/>
        <w:rPr>
          <w:sz w:val="24"/>
          <w:szCs w:val="24"/>
          <w:lang w:eastAsia="ar-SA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216" behindDoc="0" locked="1" layoutInCell="1" allowOverlap="1" wp14:anchorId="4021AA8F" wp14:editId="66990271">
                <wp:simplePos x="0" y="0"/>
                <wp:positionH relativeFrom="page">
                  <wp:posOffset>4333875</wp:posOffset>
                </wp:positionH>
                <wp:positionV relativeFrom="page">
                  <wp:posOffset>1019175</wp:posOffset>
                </wp:positionV>
                <wp:extent cx="2734945" cy="1257300"/>
                <wp:effectExtent l="0" t="0" r="0" b="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34945" cy="1257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C8BFBE" w14:textId="77777777" w:rsidR="0079765A" w:rsidRPr="00F53B23" w:rsidRDefault="0079765A" w:rsidP="00F53B23">
                            <w:pPr>
                              <w:rPr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021AA8F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41.25pt;margin-top:80.25pt;width:215.35pt;height:99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" stroked="f">
                <v:textbox inset="0,0,0,0">
                  <w:txbxContent>
                    <w:p w14:paraId="07C8BFBE" w14:textId="77777777" w:rsidR="0079765A" w:rsidRPr="00F53B23" w:rsidRDefault="0079765A" w:rsidP="00F53B23">
                      <w:pPr>
                        <w:rPr>
                          <w:szCs w:val="24"/>
                        </w:rPr>
                      </w:pP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p w14:paraId="1C31CDCA" w14:textId="77777777" w:rsidR="002068A2" w:rsidRDefault="002068A2" w:rsidP="00EA2986">
      <w:pPr>
        <w:suppressAutoHyphens/>
        <w:ind w:left="5529"/>
        <w:rPr>
          <w:sz w:val="24"/>
          <w:szCs w:val="24"/>
          <w:lang w:eastAsia="ar-SA"/>
        </w:rPr>
      </w:pPr>
    </w:p>
    <w:p w14:paraId="3DB0742F" w14:textId="77777777" w:rsidR="002068A2" w:rsidRDefault="002068A2" w:rsidP="00EA2986">
      <w:pPr>
        <w:suppressAutoHyphens/>
        <w:ind w:left="5529"/>
        <w:rPr>
          <w:sz w:val="24"/>
          <w:szCs w:val="24"/>
          <w:lang w:eastAsia="ar-SA"/>
        </w:rPr>
      </w:pPr>
    </w:p>
    <w:p w14:paraId="3565F296" w14:textId="77777777" w:rsidR="002068A2" w:rsidRDefault="002068A2" w:rsidP="00EA2986">
      <w:pPr>
        <w:suppressAutoHyphens/>
        <w:ind w:left="5529"/>
        <w:rPr>
          <w:sz w:val="24"/>
          <w:szCs w:val="24"/>
          <w:lang w:eastAsia="ar-SA"/>
        </w:rPr>
      </w:pPr>
    </w:p>
    <w:p w14:paraId="23183139" w14:textId="77777777" w:rsidR="002068A2" w:rsidRDefault="002068A2" w:rsidP="00EA2986">
      <w:pPr>
        <w:suppressAutoHyphens/>
        <w:ind w:left="5529"/>
        <w:rPr>
          <w:sz w:val="24"/>
          <w:szCs w:val="24"/>
          <w:lang w:eastAsia="ar-SA"/>
        </w:rPr>
      </w:pPr>
    </w:p>
    <w:p w14:paraId="72250B2E" w14:textId="77777777" w:rsidR="002068A2" w:rsidRDefault="002068A2" w:rsidP="00EA2986">
      <w:pPr>
        <w:suppressAutoHyphens/>
        <w:ind w:left="5529"/>
        <w:rPr>
          <w:sz w:val="24"/>
          <w:szCs w:val="24"/>
          <w:lang w:eastAsia="ar-SA"/>
        </w:rPr>
      </w:pPr>
    </w:p>
    <w:p w14:paraId="122ADBC0" w14:textId="77777777" w:rsidR="002068A2" w:rsidRDefault="00467B80" w:rsidP="00EA2986">
      <w:pPr>
        <w:suppressAutoHyphens/>
        <w:ind w:left="5529"/>
        <w:rPr>
          <w:sz w:val="24"/>
          <w:szCs w:val="24"/>
          <w:lang w:eastAsia="ar-SA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1" layoutInCell="1" allowOverlap="1" wp14:anchorId="16FFA8BB" wp14:editId="68F8D530">
                <wp:simplePos x="0" y="0"/>
                <wp:positionH relativeFrom="margin">
                  <wp:align>left</wp:align>
                </wp:positionH>
                <wp:positionV relativeFrom="page">
                  <wp:posOffset>2495550</wp:posOffset>
                </wp:positionV>
                <wp:extent cx="2505075" cy="333375"/>
                <wp:effectExtent l="0" t="0" r="9525" b="9525"/>
                <wp:wrapNone/>
                <wp:docPr id="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5075" cy="333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E76008" w14:textId="203ECCBC" w:rsidR="0079765A" w:rsidRPr="003C5BD8" w:rsidRDefault="0079765A" w:rsidP="00486338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3C5BD8">
                              <w:rPr>
                                <w:sz w:val="24"/>
                                <w:szCs w:val="24"/>
                              </w:rPr>
                              <w:t>от “</w:t>
                            </w:r>
                            <w:r w:rsidR="0081544B">
                              <w:rPr>
                                <w:sz w:val="24"/>
                                <w:szCs w:val="24"/>
                              </w:rPr>
                              <w:t>27</w:t>
                            </w:r>
                            <w:r w:rsidRPr="003C5BD8">
                              <w:rPr>
                                <w:sz w:val="24"/>
                                <w:szCs w:val="24"/>
                              </w:rPr>
                              <w:t>”</w:t>
                            </w:r>
                            <w:r w:rsidR="00EC4F97" w:rsidRPr="00EC4F97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E90518">
                              <w:rPr>
                                <w:sz w:val="24"/>
                                <w:szCs w:val="24"/>
                              </w:rPr>
                              <w:t>ию</w:t>
                            </w:r>
                            <w:r w:rsidR="00670AFE">
                              <w:rPr>
                                <w:sz w:val="24"/>
                                <w:szCs w:val="24"/>
                              </w:rPr>
                              <w:t>л</w:t>
                            </w:r>
                            <w:r w:rsidR="00D231DE">
                              <w:rPr>
                                <w:sz w:val="24"/>
                                <w:szCs w:val="24"/>
                              </w:rPr>
                              <w:t>я</w:t>
                            </w:r>
                            <w:r w:rsidR="0035652E"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C5BD8">
                              <w:rPr>
                                <w:sz w:val="24"/>
                                <w:szCs w:val="24"/>
                              </w:rPr>
                              <w:t>20</w:t>
                            </w:r>
                            <w:r w:rsidR="006B240E">
                              <w:rPr>
                                <w:sz w:val="24"/>
                                <w:szCs w:val="24"/>
                              </w:rPr>
                              <w:t>2</w:t>
                            </w:r>
                            <w:r w:rsidR="002C34D1">
                              <w:rPr>
                                <w:sz w:val="24"/>
                                <w:szCs w:val="24"/>
                              </w:rPr>
                              <w:t>6</w:t>
                            </w:r>
                            <w:r w:rsidRPr="003C5BD8">
                              <w:rPr>
                                <w:sz w:val="24"/>
                                <w:szCs w:val="24"/>
                              </w:rPr>
                              <w:t>г. №б/н</w:t>
                            </w:r>
                          </w:p>
                          <w:p w14:paraId="6C5BF031" w14:textId="77777777" w:rsidR="0079765A" w:rsidRPr="003C5BD8" w:rsidRDefault="0079765A" w:rsidP="00486338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1E1A671D" w14:textId="77777777" w:rsidR="0079765A" w:rsidRDefault="0079765A" w:rsidP="00486338">
                            <w:pPr>
                              <w:jc w:val="center"/>
                            </w:pPr>
                          </w:p>
                          <w:p w14:paraId="75F278CE" w14:textId="77777777" w:rsidR="0079765A" w:rsidRPr="00573297" w:rsidRDefault="0079765A" w:rsidP="0048633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6FFA8BB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7" type="#_x0000_t202" style="position:absolute;left:0;text-align:left;margin-left:0;margin-top:196.5pt;width:197.25pt;height:26.25pt;z-index:2516582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" stroked="f">
                <v:textbox>
                  <w:txbxContent>
                    <w:p w14:paraId="69E76008" w14:textId="203ECCBC" w:rsidR="0079765A" w:rsidRPr="003C5BD8" w:rsidRDefault="0079765A" w:rsidP="00486338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  <w:r w:rsidRPr="003C5BD8">
                        <w:rPr>
                          <w:sz w:val="24"/>
                          <w:szCs w:val="24"/>
                        </w:rPr>
                        <w:t>от “</w:t>
                      </w:r>
                      <w:r w:rsidR="0081544B">
                        <w:rPr>
                          <w:sz w:val="24"/>
                          <w:szCs w:val="24"/>
                        </w:rPr>
                        <w:t>27</w:t>
                      </w:r>
                      <w:r w:rsidRPr="003C5BD8">
                        <w:rPr>
                          <w:sz w:val="24"/>
                          <w:szCs w:val="24"/>
                        </w:rPr>
                        <w:t>”</w:t>
                      </w:r>
                      <w:r w:rsidR="00EC4F97" w:rsidRPr="00EC4F97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="00E90518">
                        <w:rPr>
                          <w:sz w:val="24"/>
                          <w:szCs w:val="24"/>
                        </w:rPr>
                        <w:t>ию</w:t>
                      </w:r>
                      <w:r w:rsidR="00670AFE">
                        <w:rPr>
                          <w:sz w:val="24"/>
                          <w:szCs w:val="24"/>
                        </w:rPr>
                        <w:t>л</w:t>
                      </w:r>
                      <w:r w:rsidR="00D231DE">
                        <w:rPr>
                          <w:sz w:val="24"/>
                          <w:szCs w:val="24"/>
                        </w:rPr>
                        <w:t>я</w:t>
                      </w:r>
                      <w:r w:rsidR="0035652E">
                        <w:rPr>
                          <w:sz w:val="24"/>
                          <w:szCs w:val="24"/>
                        </w:rPr>
                        <w:t xml:space="preserve"> </w:t>
                      </w:r>
                      <w:r w:rsidRPr="003C5BD8">
                        <w:rPr>
                          <w:sz w:val="24"/>
                          <w:szCs w:val="24"/>
                        </w:rPr>
                        <w:t>20</w:t>
                      </w:r>
                      <w:r w:rsidR="006B240E">
                        <w:rPr>
                          <w:sz w:val="24"/>
                          <w:szCs w:val="24"/>
                        </w:rPr>
                        <w:t>2</w:t>
                      </w:r>
                      <w:r w:rsidR="002C34D1">
                        <w:rPr>
                          <w:sz w:val="24"/>
                          <w:szCs w:val="24"/>
                        </w:rPr>
                        <w:t>6</w:t>
                      </w:r>
                      <w:r w:rsidRPr="003C5BD8">
                        <w:rPr>
                          <w:sz w:val="24"/>
                          <w:szCs w:val="24"/>
                        </w:rPr>
                        <w:t>г. №б/н</w:t>
                      </w:r>
                    </w:p>
                    <w:p w14:paraId="6C5BF031" w14:textId="77777777" w:rsidR="0079765A" w:rsidRPr="003C5BD8" w:rsidRDefault="0079765A" w:rsidP="00486338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</w:p>
                    <w:p w14:paraId="1E1A671D" w14:textId="77777777" w:rsidR="0079765A" w:rsidRDefault="0079765A" w:rsidP="00486338">
                      <w:pPr>
                        <w:jc w:val="center"/>
                      </w:pPr>
                    </w:p>
                    <w:p w14:paraId="75F278CE" w14:textId="77777777" w:rsidR="0079765A" w:rsidRPr="00573297" w:rsidRDefault="0079765A" w:rsidP="00486338">
                      <w:pPr>
                        <w:jc w:val="center"/>
                      </w:pP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</w:p>
    <w:p w14:paraId="113D07EE" w14:textId="77777777" w:rsidR="002068A2" w:rsidRDefault="002068A2" w:rsidP="00EA2986">
      <w:pPr>
        <w:suppressAutoHyphens/>
        <w:ind w:left="5529"/>
        <w:rPr>
          <w:sz w:val="24"/>
          <w:szCs w:val="24"/>
          <w:lang w:eastAsia="ar-SA"/>
        </w:rPr>
      </w:pPr>
    </w:p>
    <w:p w14:paraId="6D65EB42" w14:textId="77777777" w:rsidR="002068A2" w:rsidRDefault="002068A2" w:rsidP="00EA2986">
      <w:pPr>
        <w:suppressAutoHyphens/>
        <w:ind w:left="5529"/>
        <w:rPr>
          <w:sz w:val="24"/>
          <w:szCs w:val="24"/>
          <w:lang w:eastAsia="ar-SA"/>
        </w:rPr>
      </w:pPr>
    </w:p>
    <w:p w14:paraId="79FF2CD9" w14:textId="77777777" w:rsidR="002068A2" w:rsidRDefault="002068A2" w:rsidP="00EA2986">
      <w:pPr>
        <w:suppressAutoHyphens/>
        <w:ind w:left="5529"/>
        <w:rPr>
          <w:sz w:val="24"/>
          <w:szCs w:val="24"/>
          <w:lang w:eastAsia="ar-SA"/>
        </w:rPr>
      </w:pPr>
    </w:p>
    <w:p w14:paraId="4D6873FF" w14:textId="77777777" w:rsidR="00361FB8" w:rsidRDefault="00361FB8" w:rsidP="00B716A9">
      <w:pPr>
        <w:suppressAutoHyphens/>
        <w:rPr>
          <w:sz w:val="24"/>
          <w:szCs w:val="24"/>
          <w:lang w:eastAsia="ar-SA"/>
        </w:rPr>
      </w:pPr>
    </w:p>
    <w:p w14:paraId="3B36DE85" w14:textId="77777777" w:rsidR="001A0670" w:rsidRDefault="001A0670" w:rsidP="00A414E0">
      <w:pPr>
        <w:suppressAutoHyphens/>
        <w:spacing w:line="288" w:lineRule="auto"/>
        <w:rPr>
          <w:sz w:val="24"/>
          <w:szCs w:val="24"/>
          <w:lang w:eastAsia="ar-SA"/>
        </w:rPr>
      </w:pPr>
    </w:p>
    <w:p w14:paraId="430368D6" w14:textId="49143A95" w:rsidR="00AC76F6" w:rsidRPr="00524B71" w:rsidRDefault="00BF4425" w:rsidP="00524B71">
      <w:pPr>
        <w:suppressAutoHyphens/>
        <w:jc w:val="center"/>
        <w:rPr>
          <w:b/>
          <w:sz w:val="24"/>
          <w:szCs w:val="24"/>
          <w:lang w:eastAsia="ar-SA"/>
        </w:rPr>
      </w:pPr>
      <w:r w:rsidRPr="00524B71">
        <w:rPr>
          <w:b/>
          <w:sz w:val="24"/>
          <w:szCs w:val="24"/>
          <w:lang w:eastAsia="ar-SA"/>
        </w:rPr>
        <w:t>Решение Заказчика</w:t>
      </w:r>
    </w:p>
    <w:p w14:paraId="74D9AF62" w14:textId="77777777" w:rsidR="003C5BD8" w:rsidRPr="00524B71" w:rsidRDefault="00BF4425" w:rsidP="00524B71">
      <w:pPr>
        <w:suppressAutoHyphens/>
        <w:jc w:val="center"/>
        <w:rPr>
          <w:b/>
          <w:sz w:val="24"/>
          <w:szCs w:val="24"/>
          <w:lang w:eastAsia="ar-SA"/>
        </w:rPr>
      </w:pPr>
      <w:r w:rsidRPr="00524B71">
        <w:rPr>
          <w:b/>
          <w:sz w:val="24"/>
          <w:szCs w:val="24"/>
          <w:lang w:eastAsia="ar-SA"/>
        </w:rPr>
        <w:t xml:space="preserve">о </w:t>
      </w:r>
      <w:r w:rsidR="000E394F" w:rsidRPr="00524B71">
        <w:rPr>
          <w:b/>
          <w:sz w:val="24"/>
          <w:szCs w:val="24"/>
          <w:lang w:eastAsia="ar-SA"/>
        </w:rPr>
        <w:t>внесени</w:t>
      </w:r>
      <w:r w:rsidR="00A154C7" w:rsidRPr="00524B71">
        <w:rPr>
          <w:b/>
          <w:sz w:val="24"/>
          <w:szCs w:val="24"/>
          <w:lang w:eastAsia="ar-SA"/>
        </w:rPr>
        <w:t>и</w:t>
      </w:r>
      <w:r w:rsidR="00764A26" w:rsidRPr="00524B71">
        <w:rPr>
          <w:b/>
          <w:sz w:val="24"/>
          <w:szCs w:val="24"/>
          <w:lang w:eastAsia="ar-SA"/>
        </w:rPr>
        <w:t xml:space="preserve"> изменений</w:t>
      </w:r>
      <w:r w:rsidR="002A37D6" w:rsidRPr="00524B71">
        <w:rPr>
          <w:b/>
          <w:sz w:val="24"/>
          <w:szCs w:val="24"/>
          <w:lang w:eastAsia="ar-SA"/>
        </w:rPr>
        <w:t xml:space="preserve"> в</w:t>
      </w:r>
      <w:r w:rsidR="007D691C" w:rsidRPr="00524B71">
        <w:rPr>
          <w:b/>
          <w:sz w:val="24"/>
          <w:szCs w:val="24"/>
          <w:lang w:eastAsia="ar-SA"/>
        </w:rPr>
        <w:t xml:space="preserve"> извещение и докуме</w:t>
      </w:r>
      <w:r w:rsidR="005A1522" w:rsidRPr="00524B71">
        <w:rPr>
          <w:b/>
          <w:sz w:val="24"/>
          <w:szCs w:val="24"/>
          <w:lang w:eastAsia="ar-SA"/>
        </w:rPr>
        <w:t>н</w:t>
      </w:r>
      <w:r w:rsidR="007D691C" w:rsidRPr="00524B71">
        <w:rPr>
          <w:b/>
          <w:sz w:val="24"/>
          <w:szCs w:val="24"/>
          <w:lang w:eastAsia="ar-SA"/>
        </w:rPr>
        <w:t xml:space="preserve">тацию </w:t>
      </w:r>
    </w:p>
    <w:p w14:paraId="5E2A340B" w14:textId="77777777" w:rsidR="005D0CF8" w:rsidRPr="00524B71" w:rsidRDefault="002A37D6" w:rsidP="00524B71">
      <w:pPr>
        <w:suppressAutoHyphens/>
        <w:jc w:val="center"/>
        <w:rPr>
          <w:b/>
          <w:sz w:val="24"/>
          <w:szCs w:val="24"/>
          <w:lang w:eastAsia="ar-SA"/>
        </w:rPr>
      </w:pPr>
      <w:r w:rsidRPr="00524B71">
        <w:rPr>
          <w:b/>
          <w:sz w:val="24"/>
          <w:szCs w:val="24"/>
          <w:lang w:eastAsia="ar-SA"/>
        </w:rPr>
        <w:t>об аукционе в электронной форме</w:t>
      </w:r>
    </w:p>
    <w:p w14:paraId="141B6423" w14:textId="77777777" w:rsidR="003C5BD8" w:rsidRPr="00524B71" w:rsidRDefault="003C5BD8" w:rsidP="00524B71">
      <w:pPr>
        <w:suppressAutoHyphens/>
        <w:jc w:val="center"/>
        <w:rPr>
          <w:b/>
          <w:sz w:val="24"/>
          <w:szCs w:val="24"/>
          <w:lang w:eastAsia="ar-SA"/>
        </w:rPr>
      </w:pPr>
    </w:p>
    <w:p w14:paraId="79DD59E5" w14:textId="7338465F" w:rsidR="00361FB8" w:rsidRPr="00420766" w:rsidRDefault="00361FB8" w:rsidP="00526BEC">
      <w:pPr>
        <w:tabs>
          <w:tab w:val="left" w:pos="142"/>
        </w:tabs>
        <w:suppressAutoHyphens/>
        <w:ind w:firstLine="567"/>
        <w:jc w:val="both"/>
        <w:rPr>
          <w:sz w:val="24"/>
          <w:szCs w:val="24"/>
          <w:lang w:eastAsia="ar-SA"/>
        </w:rPr>
      </w:pPr>
      <w:r w:rsidRPr="00524B71">
        <w:rPr>
          <w:b/>
          <w:sz w:val="24"/>
          <w:szCs w:val="24"/>
          <w:lang w:eastAsia="ar-SA"/>
        </w:rPr>
        <w:t xml:space="preserve">Дата принятия решения: </w:t>
      </w:r>
      <w:r w:rsidR="0081544B">
        <w:rPr>
          <w:bCs/>
          <w:sz w:val="24"/>
          <w:szCs w:val="24"/>
          <w:lang w:eastAsia="ar-SA"/>
        </w:rPr>
        <w:t>27</w:t>
      </w:r>
      <w:r w:rsidR="00A17E40">
        <w:rPr>
          <w:bCs/>
          <w:sz w:val="24"/>
          <w:szCs w:val="24"/>
          <w:lang w:eastAsia="ar-SA"/>
        </w:rPr>
        <w:t>.</w:t>
      </w:r>
      <w:r w:rsidR="00655389">
        <w:rPr>
          <w:bCs/>
          <w:sz w:val="24"/>
          <w:szCs w:val="24"/>
          <w:lang w:eastAsia="ar-SA"/>
        </w:rPr>
        <w:t>0</w:t>
      </w:r>
      <w:r w:rsidR="00670AFE">
        <w:rPr>
          <w:bCs/>
          <w:sz w:val="24"/>
          <w:szCs w:val="24"/>
          <w:lang w:eastAsia="ar-SA"/>
        </w:rPr>
        <w:t>7</w:t>
      </w:r>
      <w:r w:rsidR="00C776BD" w:rsidRPr="00420766">
        <w:rPr>
          <w:sz w:val="24"/>
          <w:szCs w:val="24"/>
          <w:lang w:eastAsia="ar-SA"/>
        </w:rPr>
        <w:t>.</w:t>
      </w:r>
      <w:r w:rsidR="00EC4F97" w:rsidRPr="00420766">
        <w:rPr>
          <w:sz w:val="24"/>
          <w:szCs w:val="24"/>
          <w:lang w:eastAsia="ar-SA"/>
        </w:rPr>
        <w:t>202</w:t>
      </w:r>
      <w:r w:rsidR="002C34D1">
        <w:rPr>
          <w:sz w:val="24"/>
          <w:szCs w:val="24"/>
          <w:lang w:eastAsia="ar-SA"/>
        </w:rPr>
        <w:t>6</w:t>
      </w:r>
      <w:r w:rsidR="0079765A" w:rsidRPr="00420766">
        <w:rPr>
          <w:sz w:val="24"/>
          <w:szCs w:val="24"/>
          <w:lang w:eastAsia="ar-SA"/>
        </w:rPr>
        <w:t>г.</w:t>
      </w:r>
    </w:p>
    <w:p w14:paraId="0CB3DD01" w14:textId="22A9E538" w:rsidR="00BC5370" w:rsidRDefault="0070483A" w:rsidP="00526BEC">
      <w:pPr>
        <w:suppressAutoHyphens/>
        <w:ind w:firstLine="567"/>
        <w:jc w:val="both"/>
        <w:rPr>
          <w:sz w:val="24"/>
          <w:szCs w:val="24"/>
          <w:lang w:eastAsia="ar-SA"/>
        </w:rPr>
      </w:pPr>
      <w:r w:rsidRPr="00524B71">
        <w:rPr>
          <w:b/>
          <w:sz w:val="24"/>
          <w:szCs w:val="24"/>
          <w:lang w:eastAsia="ar-SA"/>
        </w:rPr>
        <w:t>Номер извещения:</w:t>
      </w:r>
      <w:r w:rsidR="00452605" w:rsidRPr="00524B71">
        <w:rPr>
          <w:sz w:val="24"/>
          <w:szCs w:val="24"/>
          <w:lang w:eastAsia="ar-SA"/>
        </w:rPr>
        <w:t xml:space="preserve"> в ЕИС</w:t>
      </w:r>
      <w:r w:rsidR="001F405B">
        <w:rPr>
          <w:sz w:val="24"/>
          <w:szCs w:val="24"/>
          <w:lang w:eastAsia="ar-SA"/>
        </w:rPr>
        <w:t xml:space="preserve"> </w:t>
      </w:r>
      <w:r w:rsidR="000A34F0" w:rsidRPr="000A34F0">
        <w:rPr>
          <w:sz w:val="24"/>
          <w:szCs w:val="24"/>
        </w:rPr>
        <w:t>32616203195</w:t>
      </w:r>
      <w:r w:rsidR="00452605" w:rsidRPr="00524B71">
        <w:rPr>
          <w:sz w:val="24"/>
          <w:szCs w:val="24"/>
          <w:lang w:eastAsia="ar-SA"/>
        </w:rPr>
        <w:t xml:space="preserve">, на </w:t>
      </w:r>
      <w:r w:rsidR="000A34F0" w:rsidRPr="000A34F0">
        <w:rPr>
          <w:sz w:val="24"/>
          <w:szCs w:val="24"/>
          <w:lang w:eastAsia="ar-SA"/>
        </w:rPr>
        <w:t>SBR003-260123029200082</w:t>
      </w:r>
      <w:r w:rsidR="00655389" w:rsidRPr="00655389">
        <w:rPr>
          <w:sz w:val="24"/>
          <w:szCs w:val="24"/>
          <w:lang w:eastAsia="ar-SA"/>
        </w:rPr>
        <w:tab/>
      </w:r>
      <w:r w:rsidR="00395161" w:rsidRPr="00395161">
        <w:rPr>
          <w:sz w:val="24"/>
          <w:szCs w:val="24"/>
          <w:lang w:eastAsia="ar-SA"/>
        </w:rPr>
        <w:tab/>
      </w:r>
      <w:r w:rsidR="003F0A24" w:rsidRPr="003F0A24">
        <w:rPr>
          <w:sz w:val="24"/>
          <w:szCs w:val="24"/>
          <w:lang w:eastAsia="ar-SA"/>
        </w:rPr>
        <w:tab/>
      </w:r>
    </w:p>
    <w:p w14:paraId="09928C85" w14:textId="5A5001A9" w:rsidR="004E0606" w:rsidRDefault="0070483A" w:rsidP="00526BEC">
      <w:pPr>
        <w:suppressAutoHyphens/>
        <w:ind w:firstLine="567"/>
        <w:jc w:val="both"/>
        <w:rPr>
          <w:sz w:val="24"/>
          <w:szCs w:val="24"/>
        </w:rPr>
      </w:pPr>
      <w:r w:rsidRPr="00BC5370">
        <w:rPr>
          <w:b/>
          <w:sz w:val="24"/>
          <w:szCs w:val="24"/>
          <w:lang w:eastAsia="ar-SA"/>
        </w:rPr>
        <w:t>Наименование объекта закупки:</w:t>
      </w:r>
      <w:r w:rsidRPr="00BC5370">
        <w:rPr>
          <w:sz w:val="24"/>
          <w:szCs w:val="24"/>
          <w:lang w:eastAsia="ar-SA"/>
        </w:rPr>
        <w:t xml:space="preserve"> </w:t>
      </w:r>
      <w:r w:rsidR="000A34F0" w:rsidRPr="000A34F0">
        <w:rPr>
          <w:sz w:val="24"/>
          <w:szCs w:val="24"/>
        </w:rPr>
        <w:t>Поставка металлопроката.</w:t>
      </w:r>
    </w:p>
    <w:p w14:paraId="202227C2" w14:textId="1FB8A4AF" w:rsidR="00983517" w:rsidRPr="00BC5370" w:rsidRDefault="000E394F" w:rsidP="00526BEC">
      <w:pPr>
        <w:suppressAutoHyphens/>
        <w:ind w:firstLine="567"/>
        <w:jc w:val="both"/>
        <w:rPr>
          <w:sz w:val="24"/>
          <w:szCs w:val="24"/>
          <w:lang w:eastAsia="ar-SA"/>
        </w:rPr>
      </w:pPr>
      <w:r w:rsidRPr="00BC5370">
        <w:rPr>
          <w:b/>
          <w:sz w:val="24"/>
          <w:szCs w:val="24"/>
          <w:lang w:eastAsia="ar-SA"/>
        </w:rPr>
        <w:t>Заказчиком принято решени</w:t>
      </w:r>
      <w:r w:rsidR="00764A26" w:rsidRPr="00BC5370">
        <w:rPr>
          <w:b/>
          <w:sz w:val="24"/>
          <w:szCs w:val="24"/>
          <w:lang w:eastAsia="ar-SA"/>
        </w:rPr>
        <w:t xml:space="preserve">е о внесении изменений </w:t>
      </w:r>
      <w:r w:rsidR="00983517" w:rsidRPr="00BC5370">
        <w:rPr>
          <w:b/>
          <w:sz w:val="24"/>
          <w:szCs w:val="24"/>
          <w:lang w:eastAsia="ar-SA"/>
        </w:rPr>
        <w:t>в Документацию об а</w:t>
      </w:r>
      <w:r w:rsidR="00BC190C" w:rsidRPr="00BC5370">
        <w:rPr>
          <w:b/>
          <w:sz w:val="24"/>
          <w:szCs w:val="24"/>
          <w:lang w:eastAsia="ar-SA"/>
        </w:rPr>
        <w:t>укционе в электронной форме</w:t>
      </w:r>
      <w:r w:rsidR="00174B4A" w:rsidRPr="00BC5370">
        <w:rPr>
          <w:b/>
          <w:sz w:val="24"/>
          <w:szCs w:val="24"/>
          <w:lang w:eastAsia="ar-SA"/>
        </w:rPr>
        <w:t xml:space="preserve">: </w:t>
      </w:r>
    </w:p>
    <w:p w14:paraId="4AC26259" w14:textId="7E7EFDD0" w:rsidR="0054570F" w:rsidRDefault="00526BEC" w:rsidP="00526BEC">
      <w:pPr>
        <w:suppressAutoHyphens/>
        <w:ind w:firstLine="567"/>
        <w:jc w:val="both"/>
        <w:rPr>
          <w:rFonts w:eastAsia="Calibri"/>
          <w:b/>
          <w:color w:val="000000"/>
          <w:sz w:val="24"/>
          <w:szCs w:val="24"/>
          <w:lang w:eastAsia="en-US"/>
        </w:rPr>
      </w:pPr>
      <w:r>
        <w:rPr>
          <w:b/>
          <w:sz w:val="24"/>
          <w:szCs w:val="24"/>
          <w:lang w:eastAsia="ar-SA"/>
        </w:rPr>
        <w:t xml:space="preserve">1. </w:t>
      </w:r>
      <w:r w:rsidR="0054570F" w:rsidRPr="00524B71">
        <w:rPr>
          <w:b/>
          <w:sz w:val="24"/>
          <w:szCs w:val="24"/>
          <w:lang w:eastAsia="ar-SA"/>
        </w:rPr>
        <w:t xml:space="preserve">В раздел </w:t>
      </w:r>
      <w:r w:rsidR="0054570F" w:rsidRPr="00524B71">
        <w:rPr>
          <w:b/>
          <w:sz w:val="24"/>
          <w:szCs w:val="24"/>
          <w:lang w:val="en-US" w:eastAsia="ar-SA"/>
        </w:rPr>
        <w:t>I</w:t>
      </w:r>
      <w:r w:rsidR="0054570F" w:rsidRPr="00524B71">
        <w:rPr>
          <w:b/>
          <w:sz w:val="24"/>
          <w:szCs w:val="24"/>
          <w:lang w:eastAsia="ar-SA"/>
        </w:rPr>
        <w:t xml:space="preserve"> </w:t>
      </w:r>
      <w:r w:rsidR="0054570F" w:rsidRPr="00524B71">
        <w:rPr>
          <w:b/>
          <w:bCs/>
          <w:sz w:val="24"/>
          <w:szCs w:val="24"/>
        </w:rPr>
        <w:t>ИЗВЕЩЕНИЕ О ПРОВЕДЕНИИ АУКЦИОНА В ЭЛЕКТРОННОЙ ФОРМЕ внести изменения</w:t>
      </w:r>
      <w:r w:rsidR="0054570F" w:rsidRPr="00524B71">
        <w:rPr>
          <w:rFonts w:eastAsia="Calibri"/>
          <w:b/>
          <w:color w:val="000000"/>
          <w:sz w:val="24"/>
          <w:szCs w:val="24"/>
          <w:lang w:eastAsia="en-US"/>
        </w:rPr>
        <w:t xml:space="preserve">: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57"/>
        <w:gridCol w:w="2426"/>
        <w:gridCol w:w="6644"/>
      </w:tblGrid>
      <w:tr w:rsidR="000A34F0" w:rsidRPr="00F949A6" w14:paraId="53F754DA" w14:textId="77777777" w:rsidTr="0075630E">
        <w:trPr>
          <w:jc w:val="center"/>
        </w:trPr>
        <w:tc>
          <w:tcPr>
            <w:tcW w:w="557" w:type="dxa"/>
          </w:tcPr>
          <w:p w14:paraId="42ABE9B9" w14:textId="624998DE" w:rsidR="000A34F0" w:rsidRPr="00296BBC" w:rsidRDefault="000A34F0" w:rsidP="000A34F0">
            <w:pPr>
              <w:widowControl w:val="0"/>
              <w:tabs>
                <w:tab w:val="left" w:pos="0"/>
              </w:tabs>
            </w:pPr>
            <w:r>
              <w:t>21.</w:t>
            </w:r>
          </w:p>
        </w:tc>
        <w:tc>
          <w:tcPr>
            <w:tcW w:w="2426" w:type="dxa"/>
          </w:tcPr>
          <w:p w14:paraId="58323C77" w14:textId="6B74401D" w:rsidR="000A34F0" w:rsidRPr="00EB4138" w:rsidRDefault="000A34F0" w:rsidP="000A34F0">
            <w:pPr>
              <w:jc w:val="both"/>
            </w:pPr>
            <w:r w:rsidRPr="00EB4138">
              <w:t>Срок, место и порядок предоставления документации о закупке, размер, порядок и сроки внесения платы, взимаемой заказчиком за предоставление документации, если такая плата установлена Заказчиком, за исключением случаев предоставления документации в форме электронного документа</w:t>
            </w:r>
          </w:p>
        </w:tc>
        <w:tc>
          <w:tcPr>
            <w:tcW w:w="6644" w:type="dxa"/>
          </w:tcPr>
          <w:p w14:paraId="7337D169" w14:textId="77777777" w:rsidR="000A34F0" w:rsidRPr="00F949A6" w:rsidRDefault="000A34F0" w:rsidP="000A34F0">
            <w:pPr>
              <w:ind w:firstLine="350"/>
              <w:jc w:val="both"/>
            </w:pPr>
            <w:r w:rsidRPr="00F949A6">
              <w:t>Заказчик размещает документацию об аукционе на официальном сайте (</w:t>
            </w:r>
            <w:proofErr w:type="spellStart"/>
            <w:r w:rsidRPr="00F949A6">
              <w:rPr>
                <w:rStyle w:val="a6"/>
              </w:rPr>
              <w:t>www</w:t>
            </w:r>
            <w:proofErr w:type="spellEnd"/>
            <w:r w:rsidRPr="00F949A6">
              <w:t xml:space="preserve">. </w:t>
            </w:r>
            <w:hyperlink r:id="rId8" w:history="1">
              <w:r w:rsidRPr="00F949A6">
                <w:rPr>
                  <w:rStyle w:val="a6"/>
                </w:rPr>
                <w:t>zakupki.gov.ru</w:t>
              </w:r>
            </w:hyperlink>
            <w:r w:rsidRPr="00F949A6">
              <w:t>) и на сайте электронной площадки (</w:t>
            </w:r>
            <w:hyperlink r:id="rId9" w:history="1">
              <w:r w:rsidRPr="00F949A6">
                <w:rPr>
                  <w:color w:val="0000FF"/>
                  <w:u w:val="single"/>
                </w:rPr>
                <w:t>www.utp.sberbank-ast.ru</w:t>
              </w:r>
            </w:hyperlink>
            <w:r w:rsidRPr="00F949A6">
              <w:t xml:space="preserve">). </w:t>
            </w:r>
          </w:p>
          <w:p w14:paraId="3F699617" w14:textId="77777777" w:rsidR="000A34F0" w:rsidRPr="00F949A6" w:rsidRDefault="000A34F0" w:rsidP="000A34F0">
            <w:pPr>
              <w:ind w:firstLine="350"/>
              <w:jc w:val="both"/>
            </w:pPr>
            <w:r w:rsidRPr="00F949A6">
              <w:t xml:space="preserve">Со дня размещения на официальном сайте извещения о проведении аукциона заказчик на основании заявления любого заинтересованного лица, поданного в письменной форме, в том числе по электронной почте, в течение двух рабочих дней со дня получения соответствующего заявления предоставляет такому лицу документацию об аукционе. Документация предоставляется на русском языке. Плата за предоставление документации не взимается. </w:t>
            </w:r>
          </w:p>
          <w:p w14:paraId="50AFCE64" w14:textId="77777777" w:rsidR="000A34F0" w:rsidRPr="00F949A6" w:rsidRDefault="000A34F0" w:rsidP="000A34F0">
            <w:pPr>
              <w:ind w:firstLine="350"/>
              <w:jc w:val="both"/>
            </w:pPr>
            <w:r w:rsidRPr="00F949A6">
              <w:t xml:space="preserve">Документация на бумажном носителе предоставляется по адресу: 628384, Ханты-Мансийский автономный округ – Югра, г. </w:t>
            </w:r>
            <w:proofErr w:type="spellStart"/>
            <w:r w:rsidRPr="00F949A6">
              <w:t>Пыть</w:t>
            </w:r>
            <w:proofErr w:type="spellEnd"/>
            <w:r w:rsidRPr="00F949A6">
              <w:t xml:space="preserve">-Ях, ул. Магистральная, </w:t>
            </w:r>
            <w:proofErr w:type="spellStart"/>
            <w:r w:rsidRPr="00F949A6">
              <w:t>зд</w:t>
            </w:r>
            <w:proofErr w:type="spellEnd"/>
            <w:r w:rsidRPr="00F949A6">
              <w:t xml:space="preserve">. 2, </w:t>
            </w:r>
            <w:proofErr w:type="spellStart"/>
            <w:r w:rsidRPr="00F949A6">
              <w:t>каб</w:t>
            </w:r>
            <w:proofErr w:type="spellEnd"/>
            <w:r w:rsidRPr="00F949A6">
              <w:t>. 207 в рабочие дни в период с 08-00 часов до 16-00 часов (по местному времени Заказчика).</w:t>
            </w:r>
          </w:p>
          <w:p w14:paraId="038DAA99" w14:textId="77777777" w:rsidR="000A34F0" w:rsidRPr="00F949A6" w:rsidRDefault="000A34F0" w:rsidP="000A34F0">
            <w:pPr>
              <w:ind w:firstLine="350"/>
              <w:jc w:val="both"/>
            </w:pPr>
            <w:r w:rsidRPr="00F949A6">
              <w:t>Документация об аукционе также предоставляется посредством почтовой связи и в форме электронного документа на электронную почту.</w:t>
            </w:r>
          </w:p>
          <w:p w14:paraId="6CD66202" w14:textId="77777777" w:rsidR="000A34F0" w:rsidRPr="00F949A6" w:rsidRDefault="000A34F0" w:rsidP="000A34F0">
            <w:pPr>
              <w:ind w:firstLine="350"/>
              <w:jc w:val="both"/>
              <w:rPr>
                <w:b/>
                <w:u w:val="single"/>
              </w:rPr>
            </w:pPr>
            <w:r w:rsidRPr="00F949A6">
              <w:t xml:space="preserve">Дата начала срока предоставления документации: </w:t>
            </w:r>
            <w:r w:rsidRPr="00F949A6">
              <w:rPr>
                <w:b/>
                <w:u w:val="single"/>
              </w:rPr>
              <w:t>«</w:t>
            </w:r>
            <w:r>
              <w:rPr>
                <w:b/>
                <w:u w:val="single"/>
              </w:rPr>
              <w:t>14</w:t>
            </w:r>
            <w:r w:rsidRPr="00F949A6">
              <w:rPr>
                <w:b/>
                <w:u w:val="single"/>
              </w:rPr>
              <w:t xml:space="preserve">» </w:t>
            </w:r>
            <w:r>
              <w:rPr>
                <w:b/>
                <w:u w:val="single"/>
              </w:rPr>
              <w:t>июля</w:t>
            </w:r>
            <w:r w:rsidRPr="00F949A6">
              <w:rPr>
                <w:b/>
                <w:u w:val="single"/>
              </w:rPr>
              <w:t xml:space="preserve"> 202</w:t>
            </w:r>
            <w:r>
              <w:rPr>
                <w:b/>
                <w:u w:val="single"/>
              </w:rPr>
              <w:t>6</w:t>
            </w:r>
            <w:r w:rsidRPr="00F949A6">
              <w:rPr>
                <w:b/>
                <w:u w:val="single"/>
              </w:rPr>
              <w:t>г.</w:t>
            </w:r>
          </w:p>
          <w:p w14:paraId="22488A88" w14:textId="777AC9EE" w:rsidR="000A34F0" w:rsidRPr="00F949A6" w:rsidRDefault="000A34F0" w:rsidP="000A34F0">
            <w:pPr>
              <w:ind w:firstLine="350"/>
              <w:jc w:val="both"/>
            </w:pPr>
            <w:r w:rsidRPr="00F949A6">
              <w:t xml:space="preserve">Дата окончания срока предоставления документации: </w:t>
            </w:r>
            <w:r w:rsidRPr="00F949A6">
              <w:rPr>
                <w:b/>
                <w:u w:val="single"/>
              </w:rPr>
              <w:t>«</w:t>
            </w:r>
            <w:r>
              <w:rPr>
                <w:b/>
                <w:u w:val="single"/>
              </w:rPr>
              <w:t>11</w:t>
            </w:r>
            <w:r w:rsidRPr="00F949A6">
              <w:rPr>
                <w:b/>
                <w:u w:val="single"/>
              </w:rPr>
              <w:t xml:space="preserve">» </w:t>
            </w:r>
            <w:r>
              <w:rPr>
                <w:b/>
                <w:u w:val="single"/>
              </w:rPr>
              <w:t xml:space="preserve">августа </w:t>
            </w:r>
            <w:r w:rsidRPr="00F949A6">
              <w:rPr>
                <w:b/>
                <w:u w:val="single"/>
              </w:rPr>
              <w:t>202</w:t>
            </w:r>
            <w:r>
              <w:rPr>
                <w:b/>
                <w:u w:val="single"/>
              </w:rPr>
              <w:t>6</w:t>
            </w:r>
            <w:r w:rsidRPr="00F949A6">
              <w:rPr>
                <w:b/>
                <w:u w:val="single"/>
              </w:rPr>
              <w:t>г.</w:t>
            </w:r>
          </w:p>
        </w:tc>
      </w:tr>
      <w:tr w:rsidR="000A34F0" w:rsidRPr="00F949A6" w14:paraId="331BBB57" w14:textId="77777777" w:rsidTr="009A1360">
        <w:trPr>
          <w:jc w:val="center"/>
        </w:trPr>
        <w:tc>
          <w:tcPr>
            <w:tcW w:w="557" w:type="dxa"/>
          </w:tcPr>
          <w:p w14:paraId="527F1A0B" w14:textId="44E95C37" w:rsidR="000A34F0" w:rsidRPr="00296BBC" w:rsidRDefault="000A34F0" w:rsidP="000A34F0">
            <w:pPr>
              <w:widowControl w:val="0"/>
              <w:tabs>
                <w:tab w:val="left" w:pos="0"/>
              </w:tabs>
            </w:pPr>
            <w:r>
              <w:t>22.</w:t>
            </w:r>
          </w:p>
        </w:tc>
        <w:tc>
          <w:tcPr>
            <w:tcW w:w="2426" w:type="dxa"/>
          </w:tcPr>
          <w:p w14:paraId="7116F295" w14:textId="1EF18022" w:rsidR="000A34F0" w:rsidRPr="00EB4138" w:rsidRDefault="000A34F0" w:rsidP="000A34F0">
            <w:pPr>
              <w:jc w:val="both"/>
            </w:pPr>
            <w:r w:rsidRPr="00EB4138">
              <w:t>Форма, порядок, дата начала и дата и время окончания срока предоставления претендентам разъяснений положений документации (извещения) о закупке</w:t>
            </w:r>
          </w:p>
        </w:tc>
        <w:tc>
          <w:tcPr>
            <w:tcW w:w="6644" w:type="dxa"/>
          </w:tcPr>
          <w:p w14:paraId="2C756F18" w14:textId="77777777" w:rsidR="000A34F0" w:rsidRPr="00F949A6" w:rsidRDefault="000A34F0" w:rsidP="000A34F0">
            <w:pPr>
              <w:ind w:firstLine="350"/>
              <w:jc w:val="both"/>
            </w:pPr>
            <w:r w:rsidRPr="00F949A6">
              <w:t xml:space="preserve">Любой претендент на участие в закупке, получивший аккредитацию на электронной площадке, вправе направить через функционал электронной площадки, на которой планируется проведение аукциона, запрос о разъяснении извещения, положений документации об аукционе. При этом такой претендент вправе направить не более чем три запроса о разъяснении в отношении одного аукциона. </w:t>
            </w:r>
          </w:p>
          <w:p w14:paraId="3033B2C1" w14:textId="77777777" w:rsidR="000A34F0" w:rsidRPr="00F949A6" w:rsidRDefault="000A34F0" w:rsidP="000A34F0">
            <w:pPr>
              <w:ind w:firstLine="350"/>
              <w:jc w:val="both"/>
            </w:pPr>
            <w:r w:rsidRPr="00F949A6">
              <w:t>В течение трех рабочих дней со дня поступления от оператора электронной площадки указанного запроса заказчик осуществляет разъяснение и размещает такое разъяснение с указанием предмета запроса, но без указания претендента, от которого поступил запрос, на официальном сайте при условии, что указанный запрос поступил к заказчику не позднее, чем за три рабочих дня до даты окончания срока подачи заявок на участие в</w:t>
            </w:r>
            <w:r w:rsidRPr="00F949A6" w:rsidDel="00BD35C1">
              <w:t xml:space="preserve"> </w:t>
            </w:r>
            <w:r w:rsidRPr="00F949A6">
              <w:t>аукционе.</w:t>
            </w:r>
          </w:p>
          <w:p w14:paraId="4A5D5115" w14:textId="77777777" w:rsidR="000A34F0" w:rsidRPr="00F949A6" w:rsidRDefault="000A34F0" w:rsidP="000A34F0">
            <w:pPr>
              <w:ind w:firstLine="350"/>
              <w:jc w:val="both"/>
            </w:pPr>
            <w:r w:rsidRPr="00F949A6">
              <w:t xml:space="preserve">Дата начала предоставления разъяснений извещения, положений документации об аукционе </w:t>
            </w:r>
            <w:r w:rsidRPr="00CC331E">
              <w:rPr>
                <w:b/>
                <w:u w:val="single"/>
              </w:rPr>
              <w:t>«</w:t>
            </w:r>
            <w:r>
              <w:rPr>
                <w:b/>
                <w:u w:val="single"/>
              </w:rPr>
              <w:t>14</w:t>
            </w:r>
            <w:r w:rsidRPr="00CC331E">
              <w:rPr>
                <w:b/>
                <w:u w:val="single"/>
              </w:rPr>
              <w:t xml:space="preserve">» </w:t>
            </w:r>
            <w:r>
              <w:rPr>
                <w:b/>
                <w:u w:val="single"/>
              </w:rPr>
              <w:t>июля</w:t>
            </w:r>
            <w:r w:rsidRPr="00CC331E">
              <w:rPr>
                <w:b/>
                <w:u w:val="single"/>
              </w:rPr>
              <w:t xml:space="preserve"> 2026г.</w:t>
            </w:r>
          </w:p>
          <w:p w14:paraId="78FC6A97" w14:textId="77777777" w:rsidR="000A34F0" w:rsidRPr="00F949A6" w:rsidRDefault="000A34F0" w:rsidP="000A34F0">
            <w:pPr>
              <w:ind w:firstLine="350"/>
              <w:jc w:val="both"/>
            </w:pPr>
            <w:r w:rsidRPr="00F949A6">
              <w:t xml:space="preserve">дата окончания предоставления разъяснений извещения, положений документации об аукционе </w:t>
            </w:r>
            <w:r w:rsidRPr="00F949A6">
              <w:rPr>
                <w:b/>
                <w:u w:val="single"/>
              </w:rPr>
              <w:t>«</w:t>
            </w:r>
            <w:r>
              <w:rPr>
                <w:b/>
                <w:u w:val="single"/>
              </w:rPr>
              <w:t>10</w:t>
            </w:r>
            <w:r w:rsidRPr="00F949A6">
              <w:rPr>
                <w:b/>
                <w:u w:val="single"/>
              </w:rPr>
              <w:t xml:space="preserve">» </w:t>
            </w:r>
            <w:r>
              <w:rPr>
                <w:b/>
                <w:u w:val="single"/>
              </w:rPr>
              <w:t>августа</w:t>
            </w:r>
            <w:r w:rsidRPr="00F949A6">
              <w:rPr>
                <w:b/>
                <w:u w:val="single"/>
              </w:rPr>
              <w:t xml:space="preserve"> 202</w:t>
            </w:r>
            <w:r>
              <w:rPr>
                <w:b/>
                <w:u w:val="single"/>
              </w:rPr>
              <w:t>6</w:t>
            </w:r>
            <w:r w:rsidRPr="00F949A6">
              <w:rPr>
                <w:b/>
                <w:u w:val="single"/>
              </w:rPr>
              <w:t>г</w:t>
            </w:r>
            <w:r w:rsidRPr="00F949A6">
              <w:t>.</w:t>
            </w:r>
          </w:p>
          <w:p w14:paraId="72AB5D00" w14:textId="06922C81" w:rsidR="000A34F0" w:rsidRPr="00F949A6" w:rsidRDefault="000A34F0" w:rsidP="000A34F0">
            <w:pPr>
              <w:ind w:firstLine="350"/>
              <w:jc w:val="both"/>
              <w:rPr>
                <w:i/>
              </w:rPr>
            </w:pPr>
            <w:r w:rsidRPr="00F949A6">
              <w:rPr>
                <w:i/>
              </w:rPr>
              <w:lastRenderedPageBreak/>
              <w:t>Если последний день срока приходится на нерабочий день, днем окончания срока считается ближайший следующий за ним рабочий день (ст.193 Гражданского кодекса РФ).</w:t>
            </w:r>
          </w:p>
        </w:tc>
      </w:tr>
      <w:tr w:rsidR="000A34F0" w:rsidRPr="00F949A6" w14:paraId="230F009D" w14:textId="77777777" w:rsidTr="0075630E">
        <w:trPr>
          <w:jc w:val="center"/>
        </w:trPr>
        <w:tc>
          <w:tcPr>
            <w:tcW w:w="557" w:type="dxa"/>
          </w:tcPr>
          <w:p w14:paraId="51ABBD9E" w14:textId="4B79543C" w:rsidR="000A34F0" w:rsidRPr="00296BBC" w:rsidRDefault="000A34F0" w:rsidP="000A34F0">
            <w:pPr>
              <w:widowControl w:val="0"/>
              <w:tabs>
                <w:tab w:val="left" w:pos="0"/>
              </w:tabs>
            </w:pPr>
            <w:r>
              <w:lastRenderedPageBreak/>
              <w:t>25.</w:t>
            </w:r>
          </w:p>
        </w:tc>
        <w:tc>
          <w:tcPr>
            <w:tcW w:w="2426" w:type="dxa"/>
          </w:tcPr>
          <w:p w14:paraId="44963422" w14:textId="0C8BED05" w:rsidR="000A34F0" w:rsidRPr="00296BBC" w:rsidRDefault="000A34F0" w:rsidP="000A34F0">
            <w:pPr>
              <w:jc w:val="both"/>
            </w:pPr>
            <w:r>
              <w:t>П</w:t>
            </w:r>
            <w:r w:rsidRPr="00E60625">
              <w:t>орядок, место, дата начала и дата окончания срока подачи заявок на участие в торгах (этапах торгов)</w:t>
            </w:r>
          </w:p>
        </w:tc>
        <w:tc>
          <w:tcPr>
            <w:tcW w:w="6644" w:type="dxa"/>
          </w:tcPr>
          <w:p w14:paraId="680E347C" w14:textId="77777777" w:rsidR="000A34F0" w:rsidRPr="00F949A6" w:rsidRDefault="000A34F0" w:rsidP="000A34F0">
            <w:pPr>
              <w:widowControl w:val="0"/>
              <w:shd w:val="clear" w:color="auto" w:fill="FFFFFF"/>
              <w:tabs>
                <w:tab w:val="left" w:pos="850"/>
              </w:tabs>
              <w:autoSpaceDE w:val="0"/>
              <w:autoSpaceDN w:val="0"/>
              <w:adjustRightInd w:val="0"/>
              <w:ind w:firstLine="350"/>
              <w:jc w:val="both"/>
              <w:rPr>
                <w:color w:val="000000"/>
              </w:rPr>
            </w:pPr>
            <w:r w:rsidRPr="00F949A6">
              <w:rPr>
                <w:color w:val="000000"/>
              </w:rPr>
              <w:t>Претендент подает заявку на участие в аукционе в форме электронного документа в соответствии с требованиями регламента электронной площадки и документации об аукционе. Претендент вправе подать только одну заявку в отношении каждого предмета аукциона (лота).</w:t>
            </w:r>
          </w:p>
          <w:p w14:paraId="040076DB" w14:textId="77777777" w:rsidR="000A34F0" w:rsidRPr="00F949A6" w:rsidRDefault="000A34F0" w:rsidP="000A34F0">
            <w:pPr>
              <w:widowControl w:val="0"/>
              <w:shd w:val="clear" w:color="auto" w:fill="FFFFFF"/>
              <w:tabs>
                <w:tab w:val="left" w:pos="864"/>
              </w:tabs>
              <w:autoSpaceDE w:val="0"/>
              <w:autoSpaceDN w:val="0"/>
              <w:adjustRightInd w:val="0"/>
              <w:ind w:firstLine="350"/>
              <w:jc w:val="both"/>
              <w:rPr>
                <w:color w:val="000000"/>
              </w:rPr>
            </w:pPr>
            <w:r w:rsidRPr="00F949A6">
              <w:rPr>
                <w:color w:val="000000"/>
              </w:rPr>
              <w:t>Прием и регистрация заявок, отзыв заявок осуществляются посредством функционала электронной площадки, порядок определяется регламентом электронной площадки.</w:t>
            </w:r>
          </w:p>
          <w:p w14:paraId="20DC6210" w14:textId="77777777" w:rsidR="000A34F0" w:rsidRDefault="000A34F0" w:rsidP="000A34F0">
            <w:pPr>
              <w:widowControl w:val="0"/>
              <w:ind w:firstLine="350"/>
              <w:jc w:val="both"/>
              <w:rPr>
                <w:b/>
                <w:u w:val="single"/>
              </w:rPr>
            </w:pPr>
            <w:r w:rsidRPr="00F949A6">
              <w:t xml:space="preserve">Заявки принимаются оператором электронной площадки с </w:t>
            </w:r>
            <w:r w:rsidRPr="00CD6EC9">
              <w:rPr>
                <w:b/>
                <w:u w:val="single"/>
              </w:rPr>
              <w:t>«</w:t>
            </w:r>
            <w:r>
              <w:rPr>
                <w:b/>
                <w:u w:val="single"/>
              </w:rPr>
              <w:t>14</w:t>
            </w:r>
            <w:r w:rsidRPr="00CD6EC9">
              <w:rPr>
                <w:b/>
                <w:u w:val="single"/>
              </w:rPr>
              <w:t xml:space="preserve">» </w:t>
            </w:r>
            <w:r>
              <w:rPr>
                <w:b/>
                <w:u w:val="single"/>
              </w:rPr>
              <w:t>июля</w:t>
            </w:r>
            <w:r w:rsidRPr="00CD6EC9">
              <w:rPr>
                <w:b/>
                <w:u w:val="single"/>
              </w:rPr>
              <w:t xml:space="preserve"> 2026г.</w:t>
            </w:r>
          </w:p>
          <w:p w14:paraId="4325FAB0" w14:textId="41AAC39F" w:rsidR="000A34F0" w:rsidRPr="00F949A6" w:rsidRDefault="000A34F0" w:rsidP="000A34F0">
            <w:pPr>
              <w:widowControl w:val="0"/>
              <w:ind w:firstLine="350"/>
              <w:jc w:val="both"/>
            </w:pPr>
            <w:r w:rsidRPr="00F949A6">
              <w:rPr>
                <w:b/>
              </w:rPr>
              <w:t>Срок окончания приема заявок</w:t>
            </w:r>
            <w:r w:rsidRPr="00F949A6">
              <w:t xml:space="preserve">: </w:t>
            </w:r>
            <w:r w:rsidRPr="00F949A6">
              <w:rPr>
                <w:b/>
                <w:u w:val="single"/>
              </w:rPr>
              <w:t xml:space="preserve">08 час. 00 мин. (по местному времени Заказчика) </w:t>
            </w:r>
            <w:r w:rsidRPr="00CD6EC9">
              <w:rPr>
                <w:b/>
                <w:u w:val="single"/>
              </w:rPr>
              <w:t>«</w:t>
            </w:r>
            <w:r>
              <w:rPr>
                <w:b/>
                <w:u w:val="single"/>
              </w:rPr>
              <w:t>11</w:t>
            </w:r>
            <w:r w:rsidRPr="00CD6EC9">
              <w:rPr>
                <w:b/>
                <w:u w:val="single"/>
              </w:rPr>
              <w:t xml:space="preserve">» </w:t>
            </w:r>
            <w:r>
              <w:rPr>
                <w:b/>
                <w:u w:val="single"/>
              </w:rPr>
              <w:t xml:space="preserve">августа </w:t>
            </w:r>
            <w:r w:rsidRPr="00CD6EC9">
              <w:rPr>
                <w:b/>
                <w:u w:val="single"/>
              </w:rPr>
              <w:t>2026г.</w:t>
            </w:r>
          </w:p>
        </w:tc>
      </w:tr>
      <w:tr w:rsidR="000A34F0" w:rsidRPr="00F949A6" w14:paraId="43AFEF0C" w14:textId="77777777" w:rsidTr="0075630E">
        <w:trPr>
          <w:trHeight w:val="867"/>
          <w:jc w:val="center"/>
        </w:trPr>
        <w:tc>
          <w:tcPr>
            <w:tcW w:w="557" w:type="dxa"/>
          </w:tcPr>
          <w:p w14:paraId="1197563D" w14:textId="6A8E580D" w:rsidR="000A34F0" w:rsidRPr="00296BBC" w:rsidRDefault="000A34F0" w:rsidP="000A34F0">
            <w:pPr>
              <w:widowControl w:val="0"/>
              <w:tabs>
                <w:tab w:val="left" w:pos="0"/>
              </w:tabs>
            </w:pPr>
            <w:r>
              <w:t>26.</w:t>
            </w:r>
          </w:p>
        </w:tc>
        <w:tc>
          <w:tcPr>
            <w:tcW w:w="2426" w:type="dxa"/>
          </w:tcPr>
          <w:p w14:paraId="75D41568" w14:textId="09652025" w:rsidR="000A34F0" w:rsidRPr="00296BBC" w:rsidRDefault="000A34F0" w:rsidP="000A34F0">
            <w:pPr>
              <w:jc w:val="both"/>
            </w:pPr>
            <w:r w:rsidRPr="00296BBC">
              <w:t xml:space="preserve">Место и дата рассмотрения заявок участников закупки </w:t>
            </w:r>
          </w:p>
        </w:tc>
        <w:tc>
          <w:tcPr>
            <w:tcW w:w="6644" w:type="dxa"/>
          </w:tcPr>
          <w:p w14:paraId="0E0ADA8E" w14:textId="77777777" w:rsidR="000A34F0" w:rsidRPr="00F949A6" w:rsidRDefault="000A34F0" w:rsidP="000A34F0">
            <w:pPr>
              <w:widowControl w:val="0"/>
              <w:ind w:firstLine="350"/>
              <w:jc w:val="both"/>
              <w:rPr>
                <w:b/>
                <w:u w:val="single"/>
              </w:rPr>
            </w:pPr>
            <w:r w:rsidRPr="00F949A6">
              <w:t xml:space="preserve">Дата рассмотрения первых частей заявок с </w:t>
            </w:r>
            <w:r w:rsidRPr="00CD6EC9">
              <w:rPr>
                <w:b/>
                <w:u w:val="single"/>
              </w:rPr>
              <w:t>«</w:t>
            </w:r>
            <w:r>
              <w:rPr>
                <w:b/>
                <w:u w:val="single"/>
              </w:rPr>
              <w:t>12</w:t>
            </w:r>
            <w:r w:rsidRPr="00CD6EC9">
              <w:rPr>
                <w:b/>
                <w:u w:val="single"/>
              </w:rPr>
              <w:t xml:space="preserve">» </w:t>
            </w:r>
            <w:r>
              <w:rPr>
                <w:b/>
                <w:u w:val="single"/>
              </w:rPr>
              <w:t>августа</w:t>
            </w:r>
            <w:r w:rsidRPr="00CD6EC9">
              <w:rPr>
                <w:b/>
                <w:u w:val="single"/>
              </w:rPr>
              <w:t xml:space="preserve"> 2026г.</w:t>
            </w:r>
          </w:p>
          <w:p w14:paraId="761CA341" w14:textId="516F421E" w:rsidR="000A34F0" w:rsidRPr="00F949A6" w:rsidRDefault="000A34F0" w:rsidP="000A34F0">
            <w:pPr>
              <w:widowControl w:val="0"/>
              <w:ind w:firstLine="350"/>
              <w:jc w:val="both"/>
            </w:pPr>
            <w:r w:rsidRPr="00F949A6">
              <w:t xml:space="preserve">Место рассмотрения первых частей заявок: 628384, Ханты-Мансийский автономный округ – Югра, г. </w:t>
            </w:r>
            <w:proofErr w:type="spellStart"/>
            <w:r w:rsidRPr="00F949A6">
              <w:t>Пыть</w:t>
            </w:r>
            <w:proofErr w:type="spellEnd"/>
            <w:r w:rsidRPr="00F949A6">
              <w:t>-Ях, ул. Магистральная, зд.2</w:t>
            </w:r>
          </w:p>
        </w:tc>
      </w:tr>
      <w:tr w:rsidR="000A34F0" w:rsidRPr="00F949A6" w14:paraId="51531D65" w14:textId="77777777" w:rsidTr="0075630E">
        <w:trPr>
          <w:jc w:val="center"/>
        </w:trPr>
        <w:tc>
          <w:tcPr>
            <w:tcW w:w="557" w:type="dxa"/>
          </w:tcPr>
          <w:p w14:paraId="4F7271B4" w14:textId="364D2AEA" w:rsidR="000A34F0" w:rsidRPr="00296BBC" w:rsidRDefault="000A34F0" w:rsidP="000A34F0">
            <w:pPr>
              <w:widowControl w:val="0"/>
              <w:tabs>
                <w:tab w:val="left" w:pos="0"/>
              </w:tabs>
            </w:pPr>
            <w:r>
              <w:t>27.</w:t>
            </w:r>
          </w:p>
        </w:tc>
        <w:tc>
          <w:tcPr>
            <w:tcW w:w="2426" w:type="dxa"/>
          </w:tcPr>
          <w:p w14:paraId="7480F821" w14:textId="549DF9B6" w:rsidR="000A34F0" w:rsidRPr="00296BBC" w:rsidRDefault="000A34F0" w:rsidP="000A34F0">
            <w:pPr>
              <w:jc w:val="both"/>
            </w:pPr>
            <w:r>
              <w:t>Дата и время начала электронного аукциона</w:t>
            </w:r>
          </w:p>
        </w:tc>
        <w:tc>
          <w:tcPr>
            <w:tcW w:w="6644" w:type="dxa"/>
          </w:tcPr>
          <w:p w14:paraId="12BBFFDB" w14:textId="47C5EF73" w:rsidR="000A34F0" w:rsidRPr="00F949A6" w:rsidRDefault="000A34F0" w:rsidP="000A34F0">
            <w:pPr>
              <w:widowControl w:val="0"/>
              <w:ind w:firstLine="350"/>
              <w:jc w:val="both"/>
            </w:pPr>
            <w:r w:rsidRPr="00F949A6">
              <w:t xml:space="preserve">Дата начала аукциона в </w:t>
            </w:r>
            <w:r w:rsidRPr="00F949A6">
              <w:rPr>
                <w:b/>
                <w:u w:val="single"/>
              </w:rPr>
              <w:t>09:00 «</w:t>
            </w:r>
            <w:r>
              <w:rPr>
                <w:b/>
                <w:u w:val="single"/>
              </w:rPr>
              <w:t>13</w:t>
            </w:r>
            <w:r w:rsidRPr="00F949A6">
              <w:rPr>
                <w:b/>
                <w:u w:val="single"/>
              </w:rPr>
              <w:t xml:space="preserve">» </w:t>
            </w:r>
            <w:r>
              <w:rPr>
                <w:b/>
                <w:u w:val="single"/>
              </w:rPr>
              <w:t>августа</w:t>
            </w:r>
            <w:r w:rsidRPr="00F949A6">
              <w:rPr>
                <w:b/>
                <w:u w:val="single"/>
              </w:rPr>
              <w:t xml:space="preserve"> 202</w:t>
            </w:r>
            <w:r>
              <w:rPr>
                <w:b/>
                <w:u w:val="single"/>
              </w:rPr>
              <w:t>6</w:t>
            </w:r>
            <w:r w:rsidRPr="00F949A6">
              <w:rPr>
                <w:b/>
                <w:u w:val="single"/>
              </w:rPr>
              <w:t>г. (по местному времени Заказчика),</w:t>
            </w:r>
          </w:p>
        </w:tc>
      </w:tr>
      <w:tr w:rsidR="000A34F0" w:rsidRPr="00F949A6" w14:paraId="7D6CCE74" w14:textId="77777777" w:rsidTr="0075630E">
        <w:trPr>
          <w:jc w:val="center"/>
        </w:trPr>
        <w:tc>
          <w:tcPr>
            <w:tcW w:w="557" w:type="dxa"/>
          </w:tcPr>
          <w:p w14:paraId="7C9B854D" w14:textId="4B06E3D6" w:rsidR="000A34F0" w:rsidRPr="00296BBC" w:rsidRDefault="000A34F0" w:rsidP="000A34F0">
            <w:pPr>
              <w:widowControl w:val="0"/>
              <w:tabs>
                <w:tab w:val="left" w:pos="0"/>
              </w:tabs>
            </w:pPr>
            <w:r>
              <w:t>28.</w:t>
            </w:r>
          </w:p>
        </w:tc>
        <w:tc>
          <w:tcPr>
            <w:tcW w:w="2426" w:type="dxa"/>
          </w:tcPr>
          <w:p w14:paraId="7555E477" w14:textId="37625A36" w:rsidR="000A34F0" w:rsidRPr="004D407B" w:rsidRDefault="000A34F0" w:rsidP="000A34F0">
            <w:pPr>
              <w:jc w:val="both"/>
            </w:pPr>
            <w:r w:rsidRPr="004D407B">
              <w:t>Место и дата подведения итогов электронного аукциона</w:t>
            </w:r>
          </w:p>
        </w:tc>
        <w:tc>
          <w:tcPr>
            <w:tcW w:w="6644" w:type="dxa"/>
          </w:tcPr>
          <w:p w14:paraId="4B83D8AD" w14:textId="77777777" w:rsidR="000A34F0" w:rsidRPr="00F949A6" w:rsidRDefault="000A34F0" w:rsidP="000A34F0">
            <w:pPr>
              <w:ind w:firstLine="350"/>
              <w:jc w:val="both"/>
              <w:rPr>
                <w:b/>
                <w:u w:val="single"/>
              </w:rPr>
            </w:pPr>
            <w:r w:rsidRPr="00F949A6">
              <w:t xml:space="preserve">Дата подведения итогов аукциона </w:t>
            </w:r>
            <w:r w:rsidRPr="00F949A6">
              <w:rPr>
                <w:b/>
                <w:u w:val="single"/>
              </w:rPr>
              <w:t>«</w:t>
            </w:r>
            <w:r>
              <w:rPr>
                <w:b/>
                <w:u w:val="single"/>
              </w:rPr>
              <w:t>14</w:t>
            </w:r>
            <w:r w:rsidRPr="00F949A6">
              <w:rPr>
                <w:b/>
                <w:u w:val="single"/>
              </w:rPr>
              <w:t xml:space="preserve">» </w:t>
            </w:r>
            <w:r>
              <w:rPr>
                <w:b/>
                <w:u w:val="single"/>
              </w:rPr>
              <w:t>августа</w:t>
            </w:r>
            <w:r w:rsidRPr="00F949A6">
              <w:rPr>
                <w:b/>
                <w:u w:val="single"/>
              </w:rPr>
              <w:t xml:space="preserve"> 202</w:t>
            </w:r>
            <w:r>
              <w:rPr>
                <w:b/>
                <w:u w:val="single"/>
              </w:rPr>
              <w:t>6</w:t>
            </w:r>
            <w:r w:rsidRPr="00F949A6">
              <w:rPr>
                <w:b/>
                <w:u w:val="single"/>
              </w:rPr>
              <w:t xml:space="preserve">г. </w:t>
            </w:r>
          </w:p>
          <w:p w14:paraId="2ABF0698" w14:textId="1C1C4715" w:rsidR="000A34F0" w:rsidRPr="00F949A6" w:rsidRDefault="000A34F0" w:rsidP="000A34F0">
            <w:pPr>
              <w:ind w:firstLine="350"/>
              <w:jc w:val="both"/>
            </w:pPr>
            <w:r w:rsidRPr="00F949A6">
              <w:t xml:space="preserve">Место подведения итогов: 628384, Ханты-Мансийский автономный округ – Югра, г. </w:t>
            </w:r>
            <w:proofErr w:type="spellStart"/>
            <w:r w:rsidRPr="00F949A6">
              <w:t>Пыть</w:t>
            </w:r>
            <w:proofErr w:type="spellEnd"/>
            <w:r w:rsidRPr="00F949A6">
              <w:t>-Ях, ул. Магистральная, зд.2.</w:t>
            </w:r>
          </w:p>
        </w:tc>
      </w:tr>
    </w:tbl>
    <w:p w14:paraId="1EEC6BFB" w14:textId="77777777" w:rsidR="00FF33DD" w:rsidRDefault="00FF33DD" w:rsidP="00AE103A">
      <w:pPr>
        <w:suppressAutoHyphens/>
        <w:ind w:firstLine="567"/>
        <w:jc w:val="both"/>
        <w:rPr>
          <w:b/>
          <w:sz w:val="24"/>
          <w:szCs w:val="24"/>
          <w:lang w:eastAsia="ar-SA"/>
        </w:rPr>
      </w:pPr>
    </w:p>
    <w:p w14:paraId="6EF74BFB" w14:textId="77777777" w:rsidR="00FF33DD" w:rsidRDefault="00FF33DD" w:rsidP="00AE103A">
      <w:pPr>
        <w:suppressAutoHyphens/>
        <w:ind w:firstLine="567"/>
        <w:jc w:val="both"/>
        <w:rPr>
          <w:b/>
          <w:sz w:val="24"/>
          <w:szCs w:val="24"/>
          <w:lang w:eastAsia="ar-SA"/>
        </w:rPr>
      </w:pPr>
    </w:p>
    <w:p w14:paraId="74431CAE" w14:textId="77777777" w:rsidR="00C02006" w:rsidRDefault="00C02006" w:rsidP="00AE103A">
      <w:pPr>
        <w:suppressAutoHyphens/>
        <w:ind w:firstLine="567"/>
        <w:jc w:val="both"/>
        <w:rPr>
          <w:b/>
          <w:sz w:val="24"/>
          <w:szCs w:val="24"/>
          <w:lang w:eastAsia="ar-SA"/>
        </w:rPr>
      </w:pPr>
    </w:p>
    <w:p w14:paraId="19EC5CE0" w14:textId="77777777" w:rsidR="00C02006" w:rsidRDefault="00C02006" w:rsidP="00AE103A">
      <w:pPr>
        <w:suppressAutoHyphens/>
        <w:ind w:firstLine="567"/>
        <w:jc w:val="both"/>
        <w:rPr>
          <w:b/>
          <w:sz w:val="24"/>
          <w:szCs w:val="24"/>
          <w:lang w:eastAsia="ar-SA"/>
        </w:rPr>
      </w:pPr>
    </w:p>
    <w:p w14:paraId="5718D26D" w14:textId="77777777" w:rsidR="00C02006" w:rsidRDefault="00C02006" w:rsidP="00AE103A">
      <w:pPr>
        <w:suppressAutoHyphens/>
        <w:ind w:firstLine="567"/>
        <w:jc w:val="both"/>
        <w:rPr>
          <w:b/>
          <w:sz w:val="24"/>
          <w:szCs w:val="24"/>
          <w:lang w:eastAsia="ar-SA"/>
        </w:rPr>
      </w:pPr>
    </w:p>
    <w:p w14:paraId="3E928F52" w14:textId="3AD54D1D" w:rsidR="00F82471" w:rsidRDefault="0050592F" w:rsidP="00AE103A">
      <w:pPr>
        <w:suppressAutoHyphens/>
        <w:ind w:firstLine="567"/>
        <w:jc w:val="both"/>
        <w:rPr>
          <w:b/>
          <w:sz w:val="24"/>
          <w:szCs w:val="24"/>
          <w:lang w:eastAsia="ar-SA"/>
        </w:rPr>
      </w:pPr>
      <w:r>
        <w:rPr>
          <w:b/>
          <w:sz w:val="24"/>
          <w:szCs w:val="24"/>
          <w:lang w:eastAsia="ar-SA"/>
        </w:rPr>
        <w:t>Исполняющий обязанности директора</w:t>
      </w:r>
      <w:r w:rsidR="008A5D85">
        <w:rPr>
          <w:b/>
          <w:sz w:val="24"/>
          <w:szCs w:val="24"/>
          <w:lang w:eastAsia="ar-SA"/>
        </w:rPr>
        <w:t xml:space="preserve">                                                                </w:t>
      </w:r>
      <w:r w:rsidR="001D3AF8">
        <w:rPr>
          <w:b/>
          <w:sz w:val="24"/>
          <w:szCs w:val="24"/>
          <w:lang w:eastAsia="ar-SA"/>
        </w:rPr>
        <w:t xml:space="preserve"> </w:t>
      </w:r>
      <w:proofErr w:type="spellStart"/>
      <w:r w:rsidR="0081544B">
        <w:rPr>
          <w:b/>
          <w:sz w:val="24"/>
          <w:szCs w:val="24"/>
          <w:lang w:eastAsia="ar-SA"/>
        </w:rPr>
        <w:t>В.В.Савченко</w:t>
      </w:r>
      <w:proofErr w:type="spellEnd"/>
    </w:p>
    <w:p w14:paraId="2095C829" w14:textId="7DE481ED" w:rsidR="002D0F30" w:rsidRDefault="00FF151C" w:rsidP="00524B71">
      <w:pPr>
        <w:suppressAutoHyphens/>
        <w:jc w:val="both"/>
        <w:rPr>
          <w:b/>
          <w:sz w:val="24"/>
          <w:szCs w:val="24"/>
          <w:lang w:eastAsia="ar-SA"/>
        </w:rPr>
      </w:pPr>
      <w:r>
        <w:rPr>
          <w:b/>
          <w:sz w:val="24"/>
          <w:szCs w:val="24"/>
          <w:lang w:eastAsia="ar-SA"/>
        </w:rPr>
        <w:tab/>
      </w:r>
    </w:p>
    <w:p w14:paraId="2CC521F9" w14:textId="77777777" w:rsidR="003537F6" w:rsidRPr="003537F6" w:rsidRDefault="003537F6" w:rsidP="003537F6">
      <w:pPr>
        <w:suppressAutoHyphens/>
        <w:jc w:val="both"/>
        <w:rPr>
          <w:bCs/>
          <w:sz w:val="24"/>
          <w:szCs w:val="24"/>
          <w:lang w:eastAsia="ar-SA"/>
        </w:rPr>
      </w:pPr>
    </w:p>
    <w:p w14:paraId="31595355" w14:textId="7B77EED7" w:rsidR="00475437" w:rsidRDefault="00475437" w:rsidP="00524B71">
      <w:pPr>
        <w:suppressAutoHyphens/>
        <w:jc w:val="both"/>
        <w:rPr>
          <w:b/>
          <w:sz w:val="24"/>
          <w:szCs w:val="24"/>
          <w:lang w:eastAsia="ar-SA"/>
        </w:rPr>
      </w:pPr>
    </w:p>
    <w:p w14:paraId="4312A82A" w14:textId="3DCA290D" w:rsidR="00C02006" w:rsidRDefault="00C02006" w:rsidP="00524B71">
      <w:pPr>
        <w:suppressAutoHyphens/>
        <w:jc w:val="both"/>
        <w:rPr>
          <w:b/>
          <w:sz w:val="24"/>
          <w:szCs w:val="24"/>
          <w:lang w:eastAsia="ar-SA"/>
        </w:rPr>
      </w:pPr>
    </w:p>
    <w:p w14:paraId="0F95B0BE" w14:textId="7CAA1467" w:rsidR="00C02006" w:rsidRDefault="00C02006" w:rsidP="00524B71">
      <w:pPr>
        <w:suppressAutoHyphens/>
        <w:jc w:val="both"/>
        <w:rPr>
          <w:b/>
          <w:sz w:val="24"/>
          <w:szCs w:val="24"/>
          <w:lang w:eastAsia="ar-SA"/>
        </w:rPr>
      </w:pPr>
    </w:p>
    <w:p w14:paraId="23DDBA24" w14:textId="0C3AC156" w:rsidR="00C02006" w:rsidRDefault="00C02006" w:rsidP="00524B71">
      <w:pPr>
        <w:suppressAutoHyphens/>
        <w:jc w:val="both"/>
        <w:rPr>
          <w:b/>
          <w:sz w:val="24"/>
          <w:szCs w:val="24"/>
          <w:lang w:eastAsia="ar-SA"/>
        </w:rPr>
      </w:pPr>
    </w:p>
    <w:p w14:paraId="4517B3F1" w14:textId="395F0B21" w:rsidR="00C02006" w:rsidRDefault="00C02006" w:rsidP="00524B71">
      <w:pPr>
        <w:suppressAutoHyphens/>
        <w:jc w:val="both"/>
        <w:rPr>
          <w:b/>
          <w:sz w:val="24"/>
          <w:szCs w:val="24"/>
          <w:lang w:eastAsia="ar-SA"/>
        </w:rPr>
      </w:pPr>
    </w:p>
    <w:p w14:paraId="0E3ABE05" w14:textId="7E986ECC" w:rsidR="00C02006" w:rsidRDefault="00C02006" w:rsidP="00524B71">
      <w:pPr>
        <w:suppressAutoHyphens/>
        <w:jc w:val="both"/>
        <w:rPr>
          <w:b/>
          <w:sz w:val="24"/>
          <w:szCs w:val="24"/>
          <w:lang w:eastAsia="ar-SA"/>
        </w:rPr>
      </w:pPr>
    </w:p>
    <w:p w14:paraId="38DF9606" w14:textId="748B3F37" w:rsidR="00C02006" w:rsidRDefault="00C02006" w:rsidP="00524B71">
      <w:pPr>
        <w:suppressAutoHyphens/>
        <w:jc w:val="both"/>
        <w:rPr>
          <w:b/>
          <w:sz w:val="24"/>
          <w:szCs w:val="24"/>
          <w:lang w:eastAsia="ar-SA"/>
        </w:rPr>
      </w:pPr>
    </w:p>
    <w:p w14:paraId="1D05156C" w14:textId="77777777" w:rsidR="00C02006" w:rsidRDefault="00C02006" w:rsidP="00524B71">
      <w:pPr>
        <w:suppressAutoHyphens/>
        <w:jc w:val="both"/>
        <w:rPr>
          <w:b/>
          <w:sz w:val="24"/>
          <w:szCs w:val="24"/>
          <w:lang w:eastAsia="ar-SA"/>
        </w:rPr>
      </w:pPr>
    </w:p>
    <w:p w14:paraId="34166564" w14:textId="438D58D5" w:rsidR="00F82471" w:rsidRPr="00F82471" w:rsidRDefault="00F82471" w:rsidP="00524B71">
      <w:pPr>
        <w:suppressAutoHyphens/>
        <w:jc w:val="both"/>
        <w:rPr>
          <w:lang w:eastAsia="ar-SA"/>
        </w:rPr>
      </w:pPr>
      <w:r w:rsidRPr="00F82471">
        <w:rPr>
          <w:lang w:eastAsia="ar-SA"/>
        </w:rPr>
        <w:t>Исполнитель:</w:t>
      </w:r>
    </w:p>
    <w:p w14:paraId="6B17346B" w14:textId="302C1CE1" w:rsidR="00672D78" w:rsidRDefault="0081544B" w:rsidP="00524B71">
      <w:pPr>
        <w:suppressAutoHyphens/>
        <w:jc w:val="both"/>
        <w:rPr>
          <w:lang w:eastAsia="ar-SA"/>
        </w:rPr>
      </w:pPr>
      <w:r>
        <w:rPr>
          <w:lang w:eastAsia="ar-SA"/>
        </w:rPr>
        <w:t>Начальник отдела закупок и контрактов</w:t>
      </w:r>
    </w:p>
    <w:p w14:paraId="275C9EB5" w14:textId="4CA4591A" w:rsidR="0081544B" w:rsidRDefault="0081544B" w:rsidP="00524B71">
      <w:pPr>
        <w:suppressAutoHyphens/>
        <w:jc w:val="both"/>
        <w:rPr>
          <w:lang w:eastAsia="ar-SA"/>
        </w:rPr>
      </w:pPr>
      <w:proofErr w:type="spellStart"/>
      <w:r>
        <w:rPr>
          <w:lang w:eastAsia="ar-SA"/>
        </w:rPr>
        <w:t>Эукач</w:t>
      </w:r>
      <w:proofErr w:type="spellEnd"/>
      <w:r>
        <w:rPr>
          <w:lang w:eastAsia="ar-SA"/>
        </w:rPr>
        <w:t xml:space="preserve"> Елена Александровна</w:t>
      </w:r>
    </w:p>
    <w:p w14:paraId="119FF25E" w14:textId="208CBD54" w:rsidR="0070483A" w:rsidRPr="00524B71" w:rsidRDefault="00D053FF" w:rsidP="00524B71">
      <w:pPr>
        <w:suppressAutoHyphens/>
        <w:jc w:val="both"/>
        <w:rPr>
          <w:sz w:val="24"/>
          <w:szCs w:val="24"/>
          <w:lang w:eastAsia="ar-SA"/>
        </w:rPr>
      </w:pPr>
      <w:r>
        <w:rPr>
          <w:lang w:eastAsia="ar-SA"/>
        </w:rPr>
        <w:t>8</w:t>
      </w:r>
      <w:r w:rsidR="00F82471" w:rsidRPr="00F82471">
        <w:rPr>
          <w:lang w:eastAsia="ar-SA"/>
        </w:rPr>
        <w:t>(3463)468580</w:t>
      </w:r>
      <w:r w:rsidR="009F78F1" w:rsidRPr="00F82471">
        <w:rPr>
          <w:lang w:eastAsia="ar-SA"/>
        </w:rPr>
        <w:t xml:space="preserve">  </w:t>
      </w:r>
      <w:r w:rsidR="00184789" w:rsidRPr="00F82471">
        <w:rPr>
          <w:lang w:eastAsia="ar-SA"/>
        </w:rPr>
        <w:t xml:space="preserve">                                                                   </w:t>
      </w:r>
      <w:r w:rsidR="0068499A" w:rsidRPr="00F82471">
        <w:rPr>
          <w:lang w:eastAsia="ar-SA"/>
        </w:rPr>
        <w:t xml:space="preserve">     </w:t>
      </w:r>
      <w:r w:rsidR="000C3231" w:rsidRPr="00F82471">
        <w:rPr>
          <w:lang w:eastAsia="ar-SA"/>
        </w:rPr>
        <w:t xml:space="preserve"> </w:t>
      </w:r>
      <w:r w:rsidR="00486338" w:rsidRPr="00F82471">
        <w:rPr>
          <w:lang w:eastAsia="ar-SA"/>
        </w:rPr>
        <w:t xml:space="preserve">                 </w:t>
      </w:r>
    </w:p>
    <w:sectPr w:rsidR="0070483A" w:rsidRPr="00524B71" w:rsidSect="008B6BC9">
      <w:headerReference w:type="default" r:id="rId10"/>
      <w:headerReference w:type="first" r:id="rId11"/>
      <w:pgSz w:w="11906" w:h="16838"/>
      <w:pgMar w:top="1135" w:right="851" w:bottom="851" w:left="1418" w:header="720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831E97" w14:textId="77777777" w:rsidR="0079765A" w:rsidRDefault="0079765A">
      <w:r>
        <w:separator/>
      </w:r>
    </w:p>
  </w:endnote>
  <w:endnote w:type="continuationSeparator" w:id="0">
    <w:p w14:paraId="15FB0F7C" w14:textId="77777777" w:rsidR="0079765A" w:rsidRDefault="007976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1788AD" w14:textId="77777777" w:rsidR="0079765A" w:rsidRDefault="0079765A">
      <w:r>
        <w:separator/>
      </w:r>
    </w:p>
  </w:footnote>
  <w:footnote w:type="continuationSeparator" w:id="0">
    <w:p w14:paraId="7660C02E" w14:textId="77777777" w:rsidR="0079765A" w:rsidRDefault="007976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FF5E2C" w14:textId="77777777" w:rsidR="0079765A" w:rsidRDefault="0079765A" w:rsidP="00E729D3">
    <w:pPr>
      <w:pStyle w:val="a3"/>
      <w:jc w:val="center"/>
    </w:pPr>
    <w:r>
      <w:rPr>
        <w:rStyle w:val="a5"/>
      </w:rPr>
      <w:fldChar w:fldCharType="begin"/>
    </w:r>
    <w:r>
      <w:rPr>
        <w:rStyle w:val="a5"/>
      </w:rPr>
      <w:instrText xml:space="preserve"> PAGE </w:instrText>
    </w:r>
    <w:r>
      <w:rPr>
        <w:rStyle w:val="a5"/>
      </w:rPr>
      <w:fldChar w:fldCharType="separate"/>
    </w:r>
    <w:r w:rsidR="00CB6739">
      <w:rPr>
        <w:rStyle w:val="a5"/>
        <w:noProof/>
      </w:rPr>
      <w:t>2</w:t>
    </w:r>
    <w:r>
      <w:rPr>
        <w:rStyle w:val="a5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EE888A" w14:textId="77777777" w:rsidR="0079765A" w:rsidRPr="00A114AE" w:rsidRDefault="0079765A">
    <w:pPr>
      <w:pStyle w:val="a3"/>
      <w:rPr>
        <w:lang w:val="en-US"/>
      </w:rPr>
    </w:pPr>
    <w:r>
      <w:rPr>
        <w:noProof/>
      </w:rPr>
      <w:drawing>
        <wp:anchor distT="0" distB="0" distL="114300" distR="114300" simplePos="0" relativeHeight="251657216" behindDoc="0" locked="0" layoutInCell="1" allowOverlap="1" wp14:anchorId="25547539" wp14:editId="3421C52E">
          <wp:simplePos x="0" y="0"/>
          <wp:positionH relativeFrom="column">
            <wp:posOffset>775335</wp:posOffset>
          </wp:positionH>
          <wp:positionV relativeFrom="paragraph">
            <wp:posOffset>-47625</wp:posOffset>
          </wp:positionV>
          <wp:extent cx="1076325" cy="628650"/>
          <wp:effectExtent l="19050" t="0" r="9525" b="0"/>
          <wp:wrapNone/>
          <wp:docPr id="7" name="Рисунок 7" descr="Безимени-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3" descr="Безимени-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6325" cy="6286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E963567" wp14:editId="338B7308">
              <wp:simplePos x="0" y="0"/>
              <wp:positionH relativeFrom="column">
                <wp:posOffset>0</wp:posOffset>
              </wp:positionH>
              <wp:positionV relativeFrom="paragraph">
                <wp:posOffset>-114300</wp:posOffset>
              </wp:positionV>
              <wp:extent cx="2581275" cy="2143125"/>
              <wp:effectExtent l="0" t="0" r="0" b="0"/>
              <wp:wrapNone/>
              <wp:docPr id="1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81275" cy="21431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2F2F2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8A2B58" w14:textId="77777777" w:rsidR="0079765A" w:rsidRDefault="0079765A" w:rsidP="001A0670">
                          <w:pPr>
                            <w:contextualSpacing/>
                            <w:jc w:val="center"/>
                          </w:pPr>
                        </w:p>
                        <w:p w14:paraId="1EAD91A8" w14:textId="77777777" w:rsidR="0079765A" w:rsidRPr="000D59C5" w:rsidRDefault="0079765A" w:rsidP="001A0670">
                          <w:pPr>
                            <w:contextualSpacing/>
                            <w:jc w:val="center"/>
                            <w:rPr>
                              <w:sz w:val="16"/>
                            </w:rPr>
                          </w:pPr>
                          <w:r w:rsidRPr="000D59C5">
                            <w:rPr>
                              <w:sz w:val="16"/>
                            </w:rPr>
                            <w:t>МУНИЦИПАЛЬНОЕ УНИТАРНОЕ ПРЕДПРИЯТИЕ</w:t>
                          </w:r>
                        </w:p>
                        <w:p w14:paraId="03B9A6D6" w14:textId="77777777" w:rsidR="0079765A" w:rsidRPr="001A0670" w:rsidRDefault="0079765A" w:rsidP="001A0670">
                          <w:pPr>
                            <w:contextualSpacing/>
                            <w:jc w:val="center"/>
                            <w:rPr>
                              <w:sz w:val="6"/>
                              <w:szCs w:val="24"/>
                            </w:rPr>
                          </w:pPr>
                        </w:p>
                        <w:p w14:paraId="04421A31" w14:textId="77777777" w:rsidR="0079765A" w:rsidRDefault="0079765A" w:rsidP="001A0670">
                          <w:pPr>
                            <w:contextualSpacing/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 w:rsidRPr="00B52AA5">
                            <w:rPr>
                              <w:sz w:val="24"/>
                              <w:szCs w:val="24"/>
                            </w:rPr>
                            <w:t xml:space="preserve">«УПРАВЛЕНИЕ ГОРОДСКОГО </w:t>
                          </w:r>
                        </w:p>
                        <w:p w14:paraId="76F370FC" w14:textId="77777777" w:rsidR="0079765A" w:rsidRDefault="0079765A" w:rsidP="001A0670">
                          <w:pPr>
                            <w:contextualSpacing/>
                            <w:jc w:val="center"/>
                            <w:rPr>
                              <w:sz w:val="24"/>
                              <w:szCs w:val="24"/>
                            </w:rPr>
                          </w:pPr>
                          <w:r w:rsidRPr="00B52AA5">
                            <w:rPr>
                              <w:sz w:val="24"/>
                              <w:szCs w:val="24"/>
                            </w:rPr>
                            <w:t>ХОЗЯЙСТВА»</w:t>
                          </w:r>
                        </w:p>
                        <w:p w14:paraId="744273AC" w14:textId="77777777" w:rsidR="0079765A" w:rsidRPr="000D59C5" w:rsidRDefault="0079765A" w:rsidP="001A0670">
                          <w:pPr>
                            <w:contextualSpacing/>
                            <w:jc w:val="center"/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>муниципального образования города</w:t>
                          </w:r>
                          <w:r w:rsidRPr="001A7B68">
                            <w:rPr>
                              <w:szCs w:val="24"/>
                            </w:rPr>
                            <w:t xml:space="preserve"> </w:t>
                          </w:r>
                          <w:proofErr w:type="spellStart"/>
                          <w:r w:rsidRPr="000D59C5">
                            <w:rPr>
                              <w:szCs w:val="24"/>
                            </w:rPr>
                            <w:t>Пыть</w:t>
                          </w:r>
                          <w:proofErr w:type="spellEnd"/>
                          <w:r w:rsidRPr="000D59C5">
                            <w:rPr>
                              <w:szCs w:val="24"/>
                            </w:rPr>
                            <w:t>-Ях</w:t>
                          </w:r>
                        </w:p>
                        <w:p w14:paraId="345C7EB4" w14:textId="77777777" w:rsidR="0079765A" w:rsidRPr="001A0670" w:rsidRDefault="0079765A" w:rsidP="001A0670">
                          <w:pPr>
                            <w:contextualSpacing/>
                            <w:jc w:val="center"/>
                            <w:rPr>
                              <w:sz w:val="6"/>
                              <w:szCs w:val="24"/>
                            </w:rPr>
                          </w:pPr>
                        </w:p>
                        <w:p w14:paraId="5B75848C" w14:textId="77C73046" w:rsidR="0079765A" w:rsidRPr="00B52AA5" w:rsidRDefault="0079765A" w:rsidP="001A0670">
                          <w:pPr>
                            <w:contextualSpacing/>
                            <w:jc w:val="center"/>
                          </w:pPr>
                          <w:proofErr w:type="spellStart"/>
                          <w:r w:rsidRPr="00B52AA5">
                            <w:t>ул.Магистральная</w:t>
                          </w:r>
                          <w:proofErr w:type="spellEnd"/>
                          <w:r w:rsidR="00DE45A7">
                            <w:t>, зд.</w:t>
                          </w:r>
                          <w:r w:rsidRPr="00B52AA5">
                            <w:t xml:space="preserve">2, </w:t>
                          </w:r>
                          <w:proofErr w:type="spellStart"/>
                          <w:r w:rsidRPr="00B52AA5">
                            <w:t>г.Пыть</w:t>
                          </w:r>
                          <w:proofErr w:type="spellEnd"/>
                          <w:r w:rsidRPr="00B52AA5">
                            <w:t>-Ях,</w:t>
                          </w:r>
                        </w:p>
                        <w:p w14:paraId="466AE1CD" w14:textId="77777777" w:rsidR="0079765A" w:rsidRPr="00B52AA5" w:rsidRDefault="0079765A" w:rsidP="001A0670">
                          <w:pPr>
                            <w:contextualSpacing/>
                            <w:jc w:val="center"/>
                          </w:pPr>
                          <w:r w:rsidRPr="00B52AA5">
                            <w:t>ХМАО-Югра, Россия, 628384</w:t>
                          </w:r>
                        </w:p>
                        <w:p w14:paraId="0D654161" w14:textId="6F554A8C" w:rsidR="0079765A" w:rsidRPr="001A0670" w:rsidRDefault="0079765A" w:rsidP="001A0670">
                          <w:pPr>
                            <w:contextualSpacing/>
                            <w:jc w:val="center"/>
                          </w:pPr>
                          <w:r w:rsidRPr="00B52AA5">
                            <w:t>тел</w:t>
                          </w:r>
                          <w:r w:rsidRPr="001A0670">
                            <w:t>.</w:t>
                          </w:r>
                          <w:r w:rsidR="00D053FF">
                            <w:t>/</w:t>
                          </w:r>
                          <w:r w:rsidRPr="00B52AA5">
                            <w:t>факс</w:t>
                          </w:r>
                          <w:r w:rsidRPr="001A0670">
                            <w:t>8(3463)46-53-39</w:t>
                          </w:r>
                        </w:p>
                        <w:p w14:paraId="0089D9CB" w14:textId="77777777" w:rsidR="0079765A" w:rsidRPr="00F45C49" w:rsidRDefault="0079765A" w:rsidP="001A0670">
                          <w:pPr>
                            <w:contextualSpacing/>
                            <w:jc w:val="center"/>
                            <w:rPr>
                              <w:lang w:val="en-US"/>
                            </w:rPr>
                          </w:pPr>
                          <w:proofErr w:type="spellStart"/>
                          <w:r w:rsidRPr="00B52AA5">
                            <w:rPr>
                              <w:lang w:val="en-US"/>
                            </w:rPr>
                            <w:t>eMail</w:t>
                          </w:r>
                          <w:proofErr w:type="spellEnd"/>
                          <w:r w:rsidRPr="00F45C49">
                            <w:rPr>
                              <w:lang w:val="en-US"/>
                            </w:rPr>
                            <w:t xml:space="preserve">: </w:t>
                          </w:r>
                          <w:hyperlink r:id="rId2" w:history="1">
                            <w:r w:rsidRPr="00B52AA5">
                              <w:rPr>
                                <w:lang w:val="en-US"/>
                              </w:rPr>
                              <w:t>admin</w:t>
                            </w:r>
                            <w:r w:rsidRPr="00F45C49">
                              <w:rPr>
                                <w:lang w:val="en-US"/>
                              </w:rPr>
                              <w:t>@</w:t>
                            </w:r>
                            <w:r w:rsidRPr="00B52AA5">
                              <w:rPr>
                                <w:lang w:val="en-US"/>
                              </w:rPr>
                              <w:t>ughpy</w:t>
                            </w:r>
                            <w:r w:rsidRPr="00F45C49">
                              <w:rPr>
                                <w:lang w:val="en-US"/>
                              </w:rPr>
                              <w:t>.</w:t>
                            </w:r>
                            <w:r w:rsidRPr="00B52AA5">
                              <w:rPr>
                                <w:lang w:val="en-US"/>
                              </w:rPr>
                              <w:t>ru</w:t>
                            </w:r>
                          </w:hyperlink>
                          <w:r w:rsidRPr="00F45C49">
                            <w:rPr>
                              <w:lang w:val="en-US"/>
                            </w:rPr>
                            <w:t xml:space="preserve">, </w:t>
                          </w:r>
                          <w:r w:rsidRPr="00B52AA5">
                            <w:rPr>
                              <w:lang w:val="en-US"/>
                            </w:rPr>
                            <w:t>web</w:t>
                          </w:r>
                          <w:r w:rsidRPr="00F45C49">
                            <w:rPr>
                              <w:lang w:val="en-US"/>
                            </w:rPr>
                            <w:t xml:space="preserve">: </w:t>
                          </w:r>
                          <w:hyperlink r:id="rId3" w:history="1">
                            <w:r w:rsidRPr="00B52AA5">
                              <w:rPr>
                                <w:lang w:val="en-US"/>
                              </w:rPr>
                              <w:t>http</w:t>
                            </w:r>
                            <w:r w:rsidRPr="00F45C49">
                              <w:rPr>
                                <w:lang w:val="en-US"/>
                              </w:rPr>
                              <w:t>://</w:t>
                            </w:r>
                            <w:r w:rsidRPr="00B52AA5">
                              <w:rPr>
                                <w:lang w:val="en-US"/>
                              </w:rPr>
                              <w:t>ughpy</w:t>
                            </w:r>
                            <w:r w:rsidRPr="00F45C49">
                              <w:rPr>
                                <w:lang w:val="en-US"/>
                              </w:rPr>
                              <w:t>.</w:t>
                            </w:r>
                            <w:r w:rsidRPr="00B52AA5">
                              <w:rPr>
                                <w:lang w:val="en-US"/>
                              </w:rPr>
                              <w:t>ru</w:t>
                            </w:r>
                            <w:r w:rsidRPr="00F45C49">
                              <w:rPr>
                                <w:lang w:val="en-US"/>
                              </w:rPr>
                              <w:t>/</w:t>
                            </w:r>
                          </w:hyperlink>
                        </w:p>
                        <w:p w14:paraId="4374F306" w14:textId="77777777" w:rsidR="0079765A" w:rsidRPr="00F45C49" w:rsidRDefault="0079765A" w:rsidP="001A0670">
                          <w:pPr>
                            <w:contextualSpacing/>
                            <w:jc w:val="center"/>
                            <w:rPr>
                              <w:lang w:val="en-US"/>
                            </w:rPr>
                          </w:pPr>
                        </w:p>
                        <w:p w14:paraId="789C0272" w14:textId="77777777" w:rsidR="0079765A" w:rsidRPr="00F45C49" w:rsidRDefault="0079765A" w:rsidP="001A0670">
                          <w:pPr>
                            <w:contextualSpacing/>
                            <w:jc w:val="center"/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61200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E963567" id="_x0000_t202" coordsize="21600,21600" o:spt="202" path="m,l,21600r21600,l21600,xe">
              <v:stroke joinstyle="miter"/>
              <v:path gradientshapeok="t" o:connecttype="rect"/>
            </v:shapetype>
            <v:shape id="Надпись 2" o:spid="_x0000_s1028" type="#_x0000_t202" style="position:absolute;margin-left:0;margin-top:-9pt;width:203.25pt;height:168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" filled="f" fillcolor="#f2f2f2" stroked="f" strokeweight=".5pt">
              <v:textbox inset="0,17mm,0,0">
                <w:txbxContent>
                  <w:p w14:paraId="1B8A2B58" w14:textId="77777777" w:rsidR="0079765A" w:rsidRDefault="0079765A" w:rsidP="001A0670">
                    <w:pPr>
                      <w:contextualSpacing/>
                      <w:jc w:val="center"/>
                    </w:pPr>
                  </w:p>
                  <w:p w14:paraId="1EAD91A8" w14:textId="77777777" w:rsidR="0079765A" w:rsidRPr="000D59C5" w:rsidRDefault="0079765A" w:rsidP="001A0670">
                    <w:pPr>
                      <w:contextualSpacing/>
                      <w:jc w:val="center"/>
                      <w:rPr>
                        <w:sz w:val="16"/>
                      </w:rPr>
                    </w:pPr>
                    <w:r w:rsidRPr="000D59C5">
                      <w:rPr>
                        <w:sz w:val="16"/>
                      </w:rPr>
                      <w:t>МУНИЦИПАЛЬНОЕ УНИТАРНОЕ ПРЕДПРИЯТИЕ</w:t>
                    </w:r>
                  </w:p>
                  <w:p w14:paraId="03B9A6D6" w14:textId="77777777" w:rsidR="0079765A" w:rsidRPr="001A0670" w:rsidRDefault="0079765A" w:rsidP="001A0670">
                    <w:pPr>
                      <w:contextualSpacing/>
                      <w:jc w:val="center"/>
                      <w:rPr>
                        <w:sz w:val="6"/>
                        <w:szCs w:val="24"/>
                      </w:rPr>
                    </w:pPr>
                  </w:p>
                  <w:p w14:paraId="04421A31" w14:textId="77777777" w:rsidR="0079765A" w:rsidRDefault="0079765A" w:rsidP="001A0670">
                    <w:pPr>
                      <w:contextualSpacing/>
                      <w:jc w:val="center"/>
                      <w:rPr>
                        <w:sz w:val="24"/>
                        <w:szCs w:val="24"/>
                      </w:rPr>
                    </w:pPr>
                    <w:r w:rsidRPr="00B52AA5">
                      <w:rPr>
                        <w:sz w:val="24"/>
                        <w:szCs w:val="24"/>
                      </w:rPr>
                      <w:t xml:space="preserve">«УПРАВЛЕНИЕ ГОРОДСКОГО </w:t>
                    </w:r>
                  </w:p>
                  <w:p w14:paraId="76F370FC" w14:textId="77777777" w:rsidR="0079765A" w:rsidRDefault="0079765A" w:rsidP="001A0670">
                    <w:pPr>
                      <w:contextualSpacing/>
                      <w:jc w:val="center"/>
                      <w:rPr>
                        <w:sz w:val="24"/>
                        <w:szCs w:val="24"/>
                      </w:rPr>
                    </w:pPr>
                    <w:r w:rsidRPr="00B52AA5">
                      <w:rPr>
                        <w:sz w:val="24"/>
                        <w:szCs w:val="24"/>
                      </w:rPr>
                      <w:t>ХОЗЯЙСТВА»</w:t>
                    </w:r>
                  </w:p>
                  <w:p w14:paraId="744273AC" w14:textId="77777777" w:rsidR="0079765A" w:rsidRPr="000D59C5" w:rsidRDefault="0079765A" w:rsidP="001A0670">
                    <w:pPr>
                      <w:contextualSpacing/>
                      <w:jc w:val="center"/>
                      <w:rPr>
                        <w:szCs w:val="24"/>
                      </w:rPr>
                    </w:pPr>
                    <w:r>
                      <w:rPr>
                        <w:szCs w:val="24"/>
                      </w:rPr>
                      <w:t>муниципального образования города</w:t>
                    </w:r>
                    <w:r w:rsidRPr="001A7B68">
                      <w:rPr>
                        <w:szCs w:val="24"/>
                      </w:rPr>
                      <w:t xml:space="preserve"> </w:t>
                    </w:r>
                    <w:proofErr w:type="spellStart"/>
                    <w:r w:rsidRPr="000D59C5">
                      <w:rPr>
                        <w:szCs w:val="24"/>
                      </w:rPr>
                      <w:t>Пыть</w:t>
                    </w:r>
                    <w:proofErr w:type="spellEnd"/>
                    <w:r w:rsidRPr="000D59C5">
                      <w:rPr>
                        <w:szCs w:val="24"/>
                      </w:rPr>
                      <w:t>-Ях</w:t>
                    </w:r>
                  </w:p>
                  <w:p w14:paraId="345C7EB4" w14:textId="77777777" w:rsidR="0079765A" w:rsidRPr="001A0670" w:rsidRDefault="0079765A" w:rsidP="001A0670">
                    <w:pPr>
                      <w:contextualSpacing/>
                      <w:jc w:val="center"/>
                      <w:rPr>
                        <w:sz w:val="6"/>
                        <w:szCs w:val="24"/>
                      </w:rPr>
                    </w:pPr>
                  </w:p>
                  <w:p w14:paraId="5B75848C" w14:textId="77C73046" w:rsidR="0079765A" w:rsidRPr="00B52AA5" w:rsidRDefault="0079765A" w:rsidP="001A0670">
                    <w:pPr>
                      <w:contextualSpacing/>
                      <w:jc w:val="center"/>
                    </w:pPr>
                    <w:proofErr w:type="spellStart"/>
                    <w:r w:rsidRPr="00B52AA5">
                      <w:t>ул.Магистральная</w:t>
                    </w:r>
                    <w:proofErr w:type="spellEnd"/>
                    <w:r w:rsidR="00DE45A7">
                      <w:t>, зд.</w:t>
                    </w:r>
                    <w:r w:rsidRPr="00B52AA5">
                      <w:t xml:space="preserve">2, </w:t>
                    </w:r>
                    <w:proofErr w:type="spellStart"/>
                    <w:r w:rsidRPr="00B52AA5">
                      <w:t>г.Пыть</w:t>
                    </w:r>
                    <w:proofErr w:type="spellEnd"/>
                    <w:r w:rsidRPr="00B52AA5">
                      <w:t>-Ях,</w:t>
                    </w:r>
                  </w:p>
                  <w:p w14:paraId="466AE1CD" w14:textId="77777777" w:rsidR="0079765A" w:rsidRPr="00B52AA5" w:rsidRDefault="0079765A" w:rsidP="001A0670">
                    <w:pPr>
                      <w:contextualSpacing/>
                      <w:jc w:val="center"/>
                    </w:pPr>
                    <w:r w:rsidRPr="00B52AA5">
                      <w:t>ХМАО-Югра, Россия, 628384</w:t>
                    </w:r>
                  </w:p>
                  <w:p w14:paraId="0D654161" w14:textId="6F554A8C" w:rsidR="0079765A" w:rsidRPr="001A0670" w:rsidRDefault="0079765A" w:rsidP="001A0670">
                    <w:pPr>
                      <w:contextualSpacing/>
                      <w:jc w:val="center"/>
                    </w:pPr>
                    <w:r w:rsidRPr="00B52AA5">
                      <w:t>тел</w:t>
                    </w:r>
                    <w:r w:rsidRPr="001A0670">
                      <w:t>.</w:t>
                    </w:r>
                    <w:r w:rsidR="00D053FF">
                      <w:t>/</w:t>
                    </w:r>
                    <w:r w:rsidRPr="00B52AA5">
                      <w:t>факс</w:t>
                    </w:r>
                    <w:r w:rsidRPr="001A0670">
                      <w:t>8(3463)46-53-39</w:t>
                    </w:r>
                  </w:p>
                  <w:p w14:paraId="0089D9CB" w14:textId="77777777" w:rsidR="0079765A" w:rsidRPr="00F45C49" w:rsidRDefault="0079765A" w:rsidP="001A0670">
                    <w:pPr>
                      <w:contextualSpacing/>
                      <w:jc w:val="center"/>
                      <w:rPr>
                        <w:lang w:val="en-US"/>
                      </w:rPr>
                    </w:pPr>
                    <w:proofErr w:type="spellStart"/>
                    <w:r w:rsidRPr="00B52AA5">
                      <w:rPr>
                        <w:lang w:val="en-US"/>
                      </w:rPr>
                      <w:t>eMail</w:t>
                    </w:r>
                    <w:proofErr w:type="spellEnd"/>
                    <w:r w:rsidRPr="00F45C49">
                      <w:rPr>
                        <w:lang w:val="en-US"/>
                      </w:rPr>
                      <w:t xml:space="preserve">: </w:t>
                    </w:r>
                    <w:hyperlink r:id="rId4" w:history="1">
                      <w:r w:rsidRPr="00B52AA5">
                        <w:rPr>
                          <w:lang w:val="en-US"/>
                        </w:rPr>
                        <w:t>admin</w:t>
                      </w:r>
                      <w:r w:rsidRPr="00F45C49">
                        <w:rPr>
                          <w:lang w:val="en-US"/>
                        </w:rPr>
                        <w:t>@</w:t>
                      </w:r>
                      <w:r w:rsidRPr="00B52AA5">
                        <w:rPr>
                          <w:lang w:val="en-US"/>
                        </w:rPr>
                        <w:t>ughpy</w:t>
                      </w:r>
                      <w:r w:rsidRPr="00F45C49">
                        <w:rPr>
                          <w:lang w:val="en-US"/>
                        </w:rPr>
                        <w:t>.</w:t>
                      </w:r>
                      <w:r w:rsidRPr="00B52AA5">
                        <w:rPr>
                          <w:lang w:val="en-US"/>
                        </w:rPr>
                        <w:t>ru</w:t>
                      </w:r>
                    </w:hyperlink>
                    <w:r w:rsidRPr="00F45C49">
                      <w:rPr>
                        <w:lang w:val="en-US"/>
                      </w:rPr>
                      <w:t xml:space="preserve">, </w:t>
                    </w:r>
                    <w:r w:rsidRPr="00B52AA5">
                      <w:rPr>
                        <w:lang w:val="en-US"/>
                      </w:rPr>
                      <w:t>web</w:t>
                    </w:r>
                    <w:r w:rsidRPr="00F45C49">
                      <w:rPr>
                        <w:lang w:val="en-US"/>
                      </w:rPr>
                      <w:t xml:space="preserve">: </w:t>
                    </w:r>
                    <w:hyperlink r:id="rId5" w:history="1">
                      <w:r w:rsidRPr="00B52AA5">
                        <w:rPr>
                          <w:lang w:val="en-US"/>
                        </w:rPr>
                        <w:t>http</w:t>
                      </w:r>
                      <w:r w:rsidRPr="00F45C49">
                        <w:rPr>
                          <w:lang w:val="en-US"/>
                        </w:rPr>
                        <w:t>://</w:t>
                      </w:r>
                      <w:r w:rsidRPr="00B52AA5">
                        <w:rPr>
                          <w:lang w:val="en-US"/>
                        </w:rPr>
                        <w:t>ughpy</w:t>
                      </w:r>
                      <w:r w:rsidRPr="00F45C49">
                        <w:rPr>
                          <w:lang w:val="en-US"/>
                        </w:rPr>
                        <w:t>.</w:t>
                      </w:r>
                      <w:r w:rsidRPr="00B52AA5">
                        <w:rPr>
                          <w:lang w:val="en-US"/>
                        </w:rPr>
                        <w:t>ru</w:t>
                      </w:r>
                      <w:r w:rsidRPr="00F45C49">
                        <w:rPr>
                          <w:lang w:val="en-US"/>
                        </w:rPr>
                        <w:t>/</w:t>
                      </w:r>
                    </w:hyperlink>
                  </w:p>
                  <w:p w14:paraId="4374F306" w14:textId="77777777" w:rsidR="0079765A" w:rsidRPr="00F45C49" w:rsidRDefault="0079765A" w:rsidP="001A0670">
                    <w:pPr>
                      <w:contextualSpacing/>
                      <w:jc w:val="center"/>
                      <w:rPr>
                        <w:lang w:val="en-US"/>
                      </w:rPr>
                    </w:pPr>
                  </w:p>
                  <w:p w14:paraId="789C0272" w14:textId="77777777" w:rsidR="0079765A" w:rsidRPr="00F45C49" w:rsidRDefault="0079765A" w:rsidP="001A0670">
                    <w:pPr>
                      <w:contextualSpacing/>
                      <w:jc w:val="center"/>
                      <w:rPr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719BB"/>
    <w:multiLevelType w:val="hybridMultilevel"/>
    <w:tmpl w:val="ED4E7812"/>
    <w:lvl w:ilvl="0" w:tplc="10ACF90C">
      <w:start w:val="3"/>
      <w:numFmt w:val="decimal"/>
      <w:lvlText w:val="%1."/>
      <w:lvlJc w:val="left"/>
      <w:pPr>
        <w:ind w:left="2117" w:hanging="360"/>
      </w:pPr>
      <w:rPr>
        <w:rFonts w:hint="default"/>
        <w:b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837" w:hanging="360"/>
      </w:pPr>
    </w:lvl>
    <w:lvl w:ilvl="2" w:tplc="0419001B" w:tentative="1">
      <w:start w:val="1"/>
      <w:numFmt w:val="lowerRoman"/>
      <w:lvlText w:val="%3."/>
      <w:lvlJc w:val="right"/>
      <w:pPr>
        <w:ind w:left="3557" w:hanging="180"/>
      </w:pPr>
    </w:lvl>
    <w:lvl w:ilvl="3" w:tplc="0419000F" w:tentative="1">
      <w:start w:val="1"/>
      <w:numFmt w:val="decimal"/>
      <w:lvlText w:val="%4."/>
      <w:lvlJc w:val="left"/>
      <w:pPr>
        <w:ind w:left="4277" w:hanging="360"/>
      </w:pPr>
    </w:lvl>
    <w:lvl w:ilvl="4" w:tplc="04190019" w:tentative="1">
      <w:start w:val="1"/>
      <w:numFmt w:val="lowerLetter"/>
      <w:lvlText w:val="%5."/>
      <w:lvlJc w:val="left"/>
      <w:pPr>
        <w:ind w:left="4997" w:hanging="360"/>
      </w:pPr>
    </w:lvl>
    <w:lvl w:ilvl="5" w:tplc="0419001B" w:tentative="1">
      <w:start w:val="1"/>
      <w:numFmt w:val="lowerRoman"/>
      <w:lvlText w:val="%6."/>
      <w:lvlJc w:val="right"/>
      <w:pPr>
        <w:ind w:left="5717" w:hanging="180"/>
      </w:pPr>
    </w:lvl>
    <w:lvl w:ilvl="6" w:tplc="0419000F" w:tentative="1">
      <w:start w:val="1"/>
      <w:numFmt w:val="decimal"/>
      <w:lvlText w:val="%7."/>
      <w:lvlJc w:val="left"/>
      <w:pPr>
        <w:ind w:left="6437" w:hanging="360"/>
      </w:pPr>
    </w:lvl>
    <w:lvl w:ilvl="7" w:tplc="04190019" w:tentative="1">
      <w:start w:val="1"/>
      <w:numFmt w:val="lowerLetter"/>
      <w:lvlText w:val="%8."/>
      <w:lvlJc w:val="left"/>
      <w:pPr>
        <w:ind w:left="7157" w:hanging="360"/>
      </w:pPr>
    </w:lvl>
    <w:lvl w:ilvl="8" w:tplc="0419001B" w:tentative="1">
      <w:start w:val="1"/>
      <w:numFmt w:val="lowerRoman"/>
      <w:lvlText w:val="%9."/>
      <w:lvlJc w:val="right"/>
      <w:pPr>
        <w:ind w:left="7877" w:hanging="180"/>
      </w:pPr>
    </w:lvl>
  </w:abstractNum>
  <w:abstractNum w:abstractNumId="1" w15:restartNumberingAfterBreak="0">
    <w:nsid w:val="056B7D86"/>
    <w:multiLevelType w:val="hybridMultilevel"/>
    <w:tmpl w:val="8FD668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E5795B"/>
    <w:multiLevelType w:val="hybridMultilevel"/>
    <w:tmpl w:val="DBAC14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2F65BB"/>
    <w:multiLevelType w:val="hybridMultilevel"/>
    <w:tmpl w:val="41C0DBF8"/>
    <w:lvl w:ilvl="0" w:tplc="BCCA13F0">
      <w:start w:val="8"/>
      <w:numFmt w:val="decimalZero"/>
      <w:lvlText w:val="%1"/>
      <w:lvlJc w:val="left"/>
      <w:pPr>
        <w:ind w:left="755" w:hanging="360"/>
      </w:pPr>
      <w:rPr>
        <w:rFonts w:hint="default"/>
        <w:b/>
        <w:color w:val="auto"/>
        <w:u w:val="single"/>
      </w:rPr>
    </w:lvl>
    <w:lvl w:ilvl="1" w:tplc="04190019" w:tentative="1">
      <w:start w:val="1"/>
      <w:numFmt w:val="lowerLetter"/>
      <w:lvlText w:val="%2."/>
      <w:lvlJc w:val="left"/>
      <w:pPr>
        <w:ind w:left="1475" w:hanging="360"/>
      </w:pPr>
    </w:lvl>
    <w:lvl w:ilvl="2" w:tplc="0419001B" w:tentative="1">
      <w:start w:val="1"/>
      <w:numFmt w:val="lowerRoman"/>
      <w:lvlText w:val="%3."/>
      <w:lvlJc w:val="right"/>
      <w:pPr>
        <w:ind w:left="2195" w:hanging="180"/>
      </w:pPr>
    </w:lvl>
    <w:lvl w:ilvl="3" w:tplc="0419000F" w:tentative="1">
      <w:start w:val="1"/>
      <w:numFmt w:val="decimal"/>
      <w:lvlText w:val="%4."/>
      <w:lvlJc w:val="left"/>
      <w:pPr>
        <w:ind w:left="2915" w:hanging="360"/>
      </w:pPr>
    </w:lvl>
    <w:lvl w:ilvl="4" w:tplc="04190019" w:tentative="1">
      <w:start w:val="1"/>
      <w:numFmt w:val="lowerLetter"/>
      <w:lvlText w:val="%5."/>
      <w:lvlJc w:val="left"/>
      <w:pPr>
        <w:ind w:left="3635" w:hanging="360"/>
      </w:pPr>
    </w:lvl>
    <w:lvl w:ilvl="5" w:tplc="0419001B" w:tentative="1">
      <w:start w:val="1"/>
      <w:numFmt w:val="lowerRoman"/>
      <w:lvlText w:val="%6."/>
      <w:lvlJc w:val="right"/>
      <w:pPr>
        <w:ind w:left="4355" w:hanging="180"/>
      </w:pPr>
    </w:lvl>
    <w:lvl w:ilvl="6" w:tplc="0419000F" w:tentative="1">
      <w:start w:val="1"/>
      <w:numFmt w:val="decimal"/>
      <w:lvlText w:val="%7."/>
      <w:lvlJc w:val="left"/>
      <w:pPr>
        <w:ind w:left="5075" w:hanging="360"/>
      </w:pPr>
    </w:lvl>
    <w:lvl w:ilvl="7" w:tplc="04190019" w:tentative="1">
      <w:start w:val="1"/>
      <w:numFmt w:val="lowerLetter"/>
      <w:lvlText w:val="%8."/>
      <w:lvlJc w:val="left"/>
      <w:pPr>
        <w:ind w:left="5795" w:hanging="360"/>
      </w:pPr>
    </w:lvl>
    <w:lvl w:ilvl="8" w:tplc="0419001B" w:tentative="1">
      <w:start w:val="1"/>
      <w:numFmt w:val="lowerRoman"/>
      <w:lvlText w:val="%9."/>
      <w:lvlJc w:val="right"/>
      <w:pPr>
        <w:ind w:left="6515" w:hanging="180"/>
      </w:pPr>
    </w:lvl>
  </w:abstractNum>
  <w:abstractNum w:abstractNumId="4" w15:restartNumberingAfterBreak="0">
    <w:nsid w:val="0E4812CC"/>
    <w:multiLevelType w:val="hybridMultilevel"/>
    <w:tmpl w:val="90906B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F74F44"/>
    <w:multiLevelType w:val="hybridMultilevel"/>
    <w:tmpl w:val="4FBE95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3E4C60"/>
    <w:multiLevelType w:val="hybridMultilevel"/>
    <w:tmpl w:val="8FD8D86A"/>
    <w:lvl w:ilvl="0" w:tplc="0419000F">
      <w:start w:val="1"/>
      <w:numFmt w:val="decimal"/>
      <w:lvlText w:val="%1."/>
      <w:lvlJc w:val="left"/>
      <w:pPr>
        <w:ind w:left="2505" w:hanging="360"/>
      </w:pPr>
    </w:lvl>
    <w:lvl w:ilvl="1" w:tplc="04190019" w:tentative="1">
      <w:start w:val="1"/>
      <w:numFmt w:val="lowerLetter"/>
      <w:lvlText w:val="%2."/>
      <w:lvlJc w:val="left"/>
      <w:pPr>
        <w:ind w:left="3225" w:hanging="360"/>
      </w:pPr>
    </w:lvl>
    <w:lvl w:ilvl="2" w:tplc="0419001B" w:tentative="1">
      <w:start w:val="1"/>
      <w:numFmt w:val="lowerRoman"/>
      <w:lvlText w:val="%3."/>
      <w:lvlJc w:val="right"/>
      <w:pPr>
        <w:ind w:left="3945" w:hanging="180"/>
      </w:pPr>
    </w:lvl>
    <w:lvl w:ilvl="3" w:tplc="0419000F" w:tentative="1">
      <w:start w:val="1"/>
      <w:numFmt w:val="decimal"/>
      <w:lvlText w:val="%4."/>
      <w:lvlJc w:val="left"/>
      <w:pPr>
        <w:ind w:left="4665" w:hanging="360"/>
      </w:pPr>
    </w:lvl>
    <w:lvl w:ilvl="4" w:tplc="04190019" w:tentative="1">
      <w:start w:val="1"/>
      <w:numFmt w:val="lowerLetter"/>
      <w:lvlText w:val="%5."/>
      <w:lvlJc w:val="left"/>
      <w:pPr>
        <w:ind w:left="5385" w:hanging="360"/>
      </w:pPr>
    </w:lvl>
    <w:lvl w:ilvl="5" w:tplc="0419001B" w:tentative="1">
      <w:start w:val="1"/>
      <w:numFmt w:val="lowerRoman"/>
      <w:lvlText w:val="%6."/>
      <w:lvlJc w:val="right"/>
      <w:pPr>
        <w:ind w:left="6105" w:hanging="180"/>
      </w:pPr>
    </w:lvl>
    <w:lvl w:ilvl="6" w:tplc="0419000F" w:tentative="1">
      <w:start w:val="1"/>
      <w:numFmt w:val="decimal"/>
      <w:lvlText w:val="%7."/>
      <w:lvlJc w:val="left"/>
      <w:pPr>
        <w:ind w:left="6825" w:hanging="360"/>
      </w:pPr>
    </w:lvl>
    <w:lvl w:ilvl="7" w:tplc="04190019" w:tentative="1">
      <w:start w:val="1"/>
      <w:numFmt w:val="lowerLetter"/>
      <w:lvlText w:val="%8."/>
      <w:lvlJc w:val="left"/>
      <w:pPr>
        <w:ind w:left="7545" w:hanging="360"/>
      </w:pPr>
    </w:lvl>
    <w:lvl w:ilvl="8" w:tplc="0419001B" w:tentative="1">
      <w:start w:val="1"/>
      <w:numFmt w:val="lowerRoman"/>
      <w:lvlText w:val="%9."/>
      <w:lvlJc w:val="right"/>
      <w:pPr>
        <w:ind w:left="8265" w:hanging="180"/>
      </w:pPr>
    </w:lvl>
  </w:abstractNum>
  <w:abstractNum w:abstractNumId="7" w15:restartNumberingAfterBreak="0">
    <w:nsid w:val="1BF00B2D"/>
    <w:multiLevelType w:val="hybridMultilevel"/>
    <w:tmpl w:val="C64C0088"/>
    <w:lvl w:ilvl="0" w:tplc="44F6EDE4">
      <w:start w:val="8"/>
      <w:numFmt w:val="decimalZero"/>
      <w:lvlText w:val="%1"/>
      <w:lvlJc w:val="left"/>
      <w:pPr>
        <w:ind w:left="405" w:hanging="360"/>
      </w:pPr>
      <w:rPr>
        <w:rFonts w:hint="default"/>
        <w:b/>
        <w:color w:val="auto"/>
        <w:u w:val="single"/>
      </w:rPr>
    </w:lvl>
    <w:lvl w:ilvl="1" w:tplc="04190019" w:tentative="1">
      <w:start w:val="1"/>
      <w:numFmt w:val="lowerLetter"/>
      <w:lvlText w:val="%2."/>
      <w:lvlJc w:val="left"/>
      <w:pPr>
        <w:ind w:left="1125" w:hanging="360"/>
      </w:pPr>
    </w:lvl>
    <w:lvl w:ilvl="2" w:tplc="0419001B" w:tentative="1">
      <w:start w:val="1"/>
      <w:numFmt w:val="lowerRoman"/>
      <w:lvlText w:val="%3."/>
      <w:lvlJc w:val="right"/>
      <w:pPr>
        <w:ind w:left="1845" w:hanging="180"/>
      </w:pPr>
    </w:lvl>
    <w:lvl w:ilvl="3" w:tplc="0419000F" w:tentative="1">
      <w:start w:val="1"/>
      <w:numFmt w:val="decimal"/>
      <w:lvlText w:val="%4."/>
      <w:lvlJc w:val="left"/>
      <w:pPr>
        <w:ind w:left="2565" w:hanging="360"/>
      </w:pPr>
    </w:lvl>
    <w:lvl w:ilvl="4" w:tplc="04190019" w:tentative="1">
      <w:start w:val="1"/>
      <w:numFmt w:val="lowerLetter"/>
      <w:lvlText w:val="%5."/>
      <w:lvlJc w:val="left"/>
      <w:pPr>
        <w:ind w:left="3285" w:hanging="360"/>
      </w:pPr>
    </w:lvl>
    <w:lvl w:ilvl="5" w:tplc="0419001B" w:tentative="1">
      <w:start w:val="1"/>
      <w:numFmt w:val="lowerRoman"/>
      <w:lvlText w:val="%6."/>
      <w:lvlJc w:val="right"/>
      <w:pPr>
        <w:ind w:left="4005" w:hanging="180"/>
      </w:pPr>
    </w:lvl>
    <w:lvl w:ilvl="6" w:tplc="0419000F" w:tentative="1">
      <w:start w:val="1"/>
      <w:numFmt w:val="decimal"/>
      <w:lvlText w:val="%7."/>
      <w:lvlJc w:val="left"/>
      <w:pPr>
        <w:ind w:left="4725" w:hanging="360"/>
      </w:pPr>
    </w:lvl>
    <w:lvl w:ilvl="7" w:tplc="04190019" w:tentative="1">
      <w:start w:val="1"/>
      <w:numFmt w:val="lowerLetter"/>
      <w:lvlText w:val="%8."/>
      <w:lvlJc w:val="left"/>
      <w:pPr>
        <w:ind w:left="5445" w:hanging="360"/>
      </w:pPr>
    </w:lvl>
    <w:lvl w:ilvl="8" w:tplc="041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8" w15:restartNumberingAfterBreak="0">
    <w:nsid w:val="1DE04093"/>
    <w:multiLevelType w:val="hybridMultilevel"/>
    <w:tmpl w:val="8980836A"/>
    <w:lvl w:ilvl="0" w:tplc="03F400F8">
      <w:start w:val="8"/>
      <w:numFmt w:val="decimalZero"/>
      <w:lvlText w:val="%1"/>
      <w:lvlJc w:val="left"/>
      <w:pPr>
        <w:ind w:left="405" w:hanging="360"/>
      </w:pPr>
      <w:rPr>
        <w:rFonts w:hint="default"/>
        <w:b/>
        <w:color w:val="auto"/>
        <w:u w:val="single"/>
      </w:rPr>
    </w:lvl>
    <w:lvl w:ilvl="1" w:tplc="04190019" w:tentative="1">
      <w:start w:val="1"/>
      <w:numFmt w:val="lowerLetter"/>
      <w:lvlText w:val="%2."/>
      <w:lvlJc w:val="left"/>
      <w:pPr>
        <w:ind w:left="1125" w:hanging="360"/>
      </w:pPr>
    </w:lvl>
    <w:lvl w:ilvl="2" w:tplc="0419001B" w:tentative="1">
      <w:start w:val="1"/>
      <w:numFmt w:val="lowerRoman"/>
      <w:lvlText w:val="%3."/>
      <w:lvlJc w:val="right"/>
      <w:pPr>
        <w:ind w:left="1845" w:hanging="180"/>
      </w:pPr>
    </w:lvl>
    <w:lvl w:ilvl="3" w:tplc="0419000F" w:tentative="1">
      <w:start w:val="1"/>
      <w:numFmt w:val="decimal"/>
      <w:lvlText w:val="%4."/>
      <w:lvlJc w:val="left"/>
      <w:pPr>
        <w:ind w:left="2565" w:hanging="360"/>
      </w:pPr>
    </w:lvl>
    <w:lvl w:ilvl="4" w:tplc="04190019" w:tentative="1">
      <w:start w:val="1"/>
      <w:numFmt w:val="lowerLetter"/>
      <w:lvlText w:val="%5."/>
      <w:lvlJc w:val="left"/>
      <w:pPr>
        <w:ind w:left="3285" w:hanging="360"/>
      </w:pPr>
    </w:lvl>
    <w:lvl w:ilvl="5" w:tplc="0419001B" w:tentative="1">
      <w:start w:val="1"/>
      <w:numFmt w:val="lowerRoman"/>
      <w:lvlText w:val="%6."/>
      <w:lvlJc w:val="right"/>
      <w:pPr>
        <w:ind w:left="4005" w:hanging="180"/>
      </w:pPr>
    </w:lvl>
    <w:lvl w:ilvl="6" w:tplc="0419000F" w:tentative="1">
      <w:start w:val="1"/>
      <w:numFmt w:val="decimal"/>
      <w:lvlText w:val="%7."/>
      <w:lvlJc w:val="left"/>
      <w:pPr>
        <w:ind w:left="4725" w:hanging="360"/>
      </w:pPr>
    </w:lvl>
    <w:lvl w:ilvl="7" w:tplc="04190019" w:tentative="1">
      <w:start w:val="1"/>
      <w:numFmt w:val="lowerLetter"/>
      <w:lvlText w:val="%8."/>
      <w:lvlJc w:val="left"/>
      <w:pPr>
        <w:ind w:left="5445" w:hanging="360"/>
      </w:pPr>
    </w:lvl>
    <w:lvl w:ilvl="8" w:tplc="041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9" w15:restartNumberingAfterBreak="0">
    <w:nsid w:val="1E3F0603"/>
    <w:multiLevelType w:val="hybridMultilevel"/>
    <w:tmpl w:val="A6F81B54"/>
    <w:lvl w:ilvl="0" w:tplc="0419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5732DE"/>
    <w:multiLevelType w:val="hybridMultilevel"/>
    <w:tmpl w:val="F684C5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E073BD"/>
    <w:multiLevelType w:val="hybridMultilevel"/>
    <w:tmpl w:val="484ABFBC"/>
    <w:lvl w:ilvl="0" w:tplc="72E2DEE2">
      <w:start w:val="3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71196C"/>
    <w:multiLevelType w:val="hybridMultilevel"/>
    <w:tmpl w:val="350EEC1C"/>
    <w:lvl w:ilvl="0" w:tplc="C46E260E">
      <w:start w:val="8"/>
      <w:numFmt w:val="decimalZero"/>
      <w:lvlText w:val="%1"/>
      <w:lvlJc w:val="left"/>
      <w:pPr>
        <w:ind w:left="360" w:hanging="360"/>
      </w:pPr>
      <w:rPr>
        <w:rFonts w:hint="default"/>
        <w:b/>
        <w:color w:val="auto"/>
        <w:u w:val="single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63A2A4E"/>
    <w:multiLevelType w:val="hybridMultilevel"/>
    <w:tmpl w:val="93187C84"/>
    <w:lvl w:ilvl="0" w:tplc="DB6EB92E">
      <w:start w:val="8"/>
      <w:numFmt w:val="decimalZero"/>
      <w:lvlText w:val="%1"/>
      <w:lvlJc w:val="left"/>
      <w:pPr>
        <w:ind w:left="720" w:hanging="360"/>
      </w:pPr>
      <w:rPr>
        <w:rFonts w:hint="default"/>
        <w:b/>
        <w:color w:val="auto"/>
        <w:u w:val="singl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A93EBA"/>
    <w:multiLevelType w:val="hybridMultilevel"/>
    <w:tmpl w:val="69CC12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E24E5F"/>
    <w:multiLevelType w:val="hybridMultilevel"/>
    <w:tmpl w:val="C82A93D6"/>
    <w:lvl w:ilvl="0" w:tplc="83806EE2">
      <w:start w:val="1"/>
      <w:numFmt w:val="bullet"/>
      <w:lvlText w:val="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57114F"/>
    <w:multiLevelType w:val="hybridMultilevel"/>
    <w:tmpl w:val="C886358A"/>
    <w:lvl w:ilvl="0" w:tplc="36166DEE">
      <w:start w:val="8"/>
      <w:numFmt w:val="decimalZero"/>
      <w:lvlText w:val="%1"/>
      <w:lvlJc w:val="left"/>
      <w:pPr>
        <w:ind w:left="405" w:hanging="360"/>
      </w:pPr>
      <w:rPr>
        <w:rFonts w:hint="default"/>
        <w:b/>
        <w:color w:val="auto"/>
        <w:u w:val="single"/>
      </w:rPr>
    </w:lvl>
    <w:lvl w:ilvl="1" w:tplc="04190019" w:tentative="1">
      <w:start w:val="1"/>
      <w:numFmt w:val="lowerLetter"/>
      <w:lvlText w:val="%2."/>
      <w:lvlJc w:val="left"/>
      <w:pPr>
        <w:ind w:left="1125" w:hanging="360"/>
      </w:pPr>
    </w:lvl>
    <w:lvl w:ilvl="2" w:tplc="0419001B" w:tentative="1">
      <w:start w:val="1"/>
      <w:numFmt w:val="lowerRoman"/>
      <w:lvlText w:val="%3."/>
      <w:lvlJc w:val="right"/>
      <w:pPr>
        <w:ind w:left="1845" w:hanging="180"/>
      </w:pPr>
    </w:lvl>
    <w:lvl w:ilvl="3" w:tplc="0419000F" w:tentative="1">
      <w:start w:val="1"/>
      <w:numFmt w:val="decimal"/>
      <w:lvlText w:val="%4."/>
      <w:lvlJc w:val="left"/>
      <w:pPr>
        <w:ind w:left="2565" w:hanging="360"/>
      </w:pPr>
    </w:lvl>
    <w:lvl w:ilvl="4" w:tplc="04190019" w:tentative="1">
      <w:start w:val="1"/>
      <w:numFmt w:val="lowerLetter"/>
      <w:lvlText w:val="%5."/>
      <w:lvlJc w:val="left"/>
      <w:pPr>
        <w:ind w:left="3285" w:hanging="360"/>
      </w:pPr>
    </w:lvl>
    <w:lvl w:ilvl="5" w:tplc="0419001B" w:tentative="1">
      <w:start w:val="1"/>
      <w:numFmt w:val="lowerRoman"/>
      <w:lvlText w:val="%6."/>
      <w:lvlJc w:val="right"/>
      <w:pPr>
        <w:ind w:left="4005" w:hanging="180"/>
      </w:pPr>
    </w:lvl>
    <w:lvl w:ilvl="6" w:tplc="0419000F" w:tentative="1">
      <w:start w:val="1"/>
      <w:numFmt w:val="decimal"/>
      <w:lvlText w:val="%7."/>
      <w:lvlJc w:val="left"/>
      <w:pPr>
        <w:ind w:left="4725" w:hanging="360"/>
      </w:pPr>
    </w:lvl>
    <w:lvl w:ilvl="7" w:tplc="04190019" w:tentative="1">
      <w:start w:val="1"/>
      <w:numFmt w:val="lowerLetter"/>
      <w:lvlText w:val="%8."/>
      <w:lvlJc w:val="left"/>
      <w:pPr>
        <w:ind w:left="5445" w:hanging="360"/>
      </w:pPr>
    </w:lvl>
    <w:lvl w:ilvl="8" w:tplc="041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7" w15:restartNumberingAfterBreak="0">
    <w:nsid w:val="32D30335"/>
    <w:multiLevelType w:val="hybridMultilevel"/>
    <w:tmpl w:val="57A85C10"/>
    <w:lvl w:ilvl="0" w:tplc="E8A247D0">
      <w:start w:val="8"/>
      <w:numFmt w:val="decimalZero"/>
      <w:lvlText w:val="%1"/>
      <w:lvlJc w:val="left"/>
      <w:pPr>
        <w:ind w:left="405" w:hanging="360"/>
      </w:pPr>
      <w:rPr>
        <w:rFonts w:hint="default"/>
        <w:b/>
        <w:color w:val="auto"/>
        <w:u w:val="single"/>
      </w:rPr>
    </w:lvl>
    <w:lvl w:ilvl="1" w:tplc="04190019" w:tentative="1">
      <w:start w:val="1"/>
      <w:numFmt w:val="lowerLetter"/>
      <w:lvlText w:val="%2."/>
      <w:lvlJc w:val="left"/>
      <w:pPr>
        <w:ind w:left="1125" w:hanging="360"/>
      </w:pPr>
    </w:lvl>
    <w:lvl w:ilvl="2" w:tplc="0419001B" w:tentative="1">
      <w:start w:val="1"/>
      <w:numFmt w:val="lowerRoman"/>
      <w:lvlText w:val="%3."/>
      <w:lvlJc w:val="right"/>
      <w:pPr>
        <w:ind w:left="1845" w:hanging="180"/>
      </w:pPr>
    </w:lvl>
    <w:lvl w:ilvl="3" w:tplc="0419000F" w:tentative="1">
      <w:start w:val="1"/>
      <w:numFmt w:val="decimal"/>
      <w:lvlText w:val="%4."/>
      <w:lvlJc w:val="left"/>
      <w:pPr>
        <w:ind w:left="2565" w:hanging="360"/>
      </w:pPr>
    </w:lvl>
    <w:lvl w:ilvl="4" w:tplc="04190019" w:tentative="1">
      <w:start w:val="1"/>
      <w:numFmt w:val="lowerLetter"/>
      <w:lvlText w:val="%5."/>
      <w:lvlJc w:val="left"/>
      <w:pPr>
        <w:ind w:left="3285" w:hanging="360"/>
      </w:pPr>
    </w:lvl>
    <w:lvl w:ilvl="5" w:tplc="0419001B" w:tentative="1">
      <w:start w:val="1"/>
      <w:numFmt w:val="lowerRoman"/>
      <w:lvlText w:val="%6."/>
      <w:lvlJc w:val="right"/>
      <w:pPr>
        <w:ind w:left="4005" w:hanging="180"/>
      </w:pPr>
    </w:lvl>
    <w:lvl w:ilvl="6" w:tplc="0419000F" w:tentative="1">
      <w:start w:val="1"/>
      <w:numFmt w:val="decimal"/>
      <w:lvlText w:val="%7."/>
      <w:lvlJc w:val="left"/>
      <w:pPr>
        <w:ind w:left="4725" w:hanging="360"/>
      </w:pPr>
    </w:lvl>
    <w:lvl w:ilvl="7" w:tplc="04190019" w:tentative="1">
      <w:start w:val="1"/>
      <w:numFmt w:val="lowerLetter"/>
      <w:lvlText w:val="%8."/>
      <w:lvlJc w:val="left"/>
      <w:pPr>
        <w:ind w:left="5445" w:hanging="360"/>
      </w:pPr>
    </w:lvl>
    <w:lvl w:ilvl="8" w:tplc="041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8" w15:restartNumberingAfterBreak="0">
    <w:nsid w:val="365A60CC"/>
    <w:multiLevelType w:val="hybridMultilevel"/>
    <w:tmpl w:val="ED021A4A"/>
    <w:lvl w:ilvl="0" w:tplc="C2163FD2">
      <w:start w:val="8"/>
      <w:numFmt w:val="decimalZero"/>
      <w:lvlText w:val="%1"/>
      <w:lvlJc w:val="left"/>
      <w:pPr>
        <w:ind w:left="405" w:hanging="360"/>
      </w:pPr>
      <w:rPr>
        <w:rFonts w:hint="default"/>
        <w:b/>
        <w:color w:val="auto"/>
        <w:u w:val="single"/>
      </w:rPr>
    </w:lvl>
    <w:lvl w:ilvl="1" w:tplc="04190019" w:tentative="1">
      <w:start w:val="1"/>
      <w:numFmt w:val="lowerLetter"/>
      <w:lvlText w:val="%2."/>
      <w:lvlJc w:val="left"/>
      <w:pPr>
        <w:ind w:left="1125" w:hanging="360"/>
      </w:pPr>
    </w:lvl>
    <w:lvl w:ilvl="2" w:tplc="0419001B" w:tentative="1">
      <w:start w:val="1"/>
      <w:numFmt w:val="lowerRoman"/>
      <w:lvlText w:val="%3."/>
      <w:lvlJc w:val="right"/>
      <w:pPr>
        <w:ind w:left="1845" w:hanging="180"/>
      </w:pPr>
    </w:lvl>
    <w:lvl w:ilvl="3" w:tplc="0419000F" w:tentative="1">
      <w:start w:val="1"/>
      <w:numFmt w:val="decimal"/>
      <w:lvlText w:val="%4."/>
      <w:lvlJc w:val="left"/>
      <w:pPr>
        <w:ind w:left="2565" w:hanging="360"/>
      </w:pPr>
    </w:lvl>
    <w:lvl w:ilvl="4" w:tplc="04190019" w:tentative="1">
      <w:start w:val="1"/>
      <w:numFmt w:val="lowerLetter"/>
      <w:lvlText w:val="%5."/>
      <w:lvlJc w:val="left"/>
      <w:pPr>
        <w:ind w:left="3285" w:hanging="360"/>
      </w:pPr>
    </w:lvl>
    <w:lvl w:ilvl="5" w:tplc="0419001B" w:tentative="1">
      <w:start w:val="1"/>
      <w:numFmt w:val="lowerRoman"/>
      <w:lvlText w:val="%6."/>
      <w:lvlJc w:val="right"/>
      <w:pPr>
        <w:ind w:left="4005" w:hanging="180"/>
      </w:pPr>
    </w:lvl>
    <w:lvl w:ilvl="6" w:tplc="0419000F" w:tentative="1">
      <w:start w:val="1"/>
      <w:numFmt w:val="decimal"/>
      <w:lvlText w:val="%7."/>
      <w:lvlJc w:val="left"/>
      <w:pPr>
        <w:ind w:left="4725" w:hanging="360"/>
      </w:pPr>
    </w:lvl>
    <w:lvl w:ilvl="7" w:tplc="04190019" w:tentative="1">
      <w:start w:val="1"/>
      <w:numFmt w:val="lowerLetter"/>
      <w:lvlText w:val="%8."/>
      <w:lvlJc w:val="left"/>
      <w:pPr>
        <w:ind w:left="5445" w:hanging="360"/>
      </w:pPr>
    </w:lvl>
    <w:lvl w:ilvl="8" w:tplc="041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9" w15:restartNumberingAfterBreak="0">
    <w:nsid w:val="39830E4F"/>
    <w:multiLevelType w:val="hybridMultilevel"/>
    <w:tmpl w:val="080AC4B8"/>
    <w:lvl w:ilvl="0" w:tplc="6E8C6774">
      <w:start w:val="6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A6A3900"/>
    <w:multiLevelType w:val="hybridMultilevel"/>
    <w:tmpl w:val="784A2344"/>
    <w:lvl w:ilvl="0" w:tplc="21A412A4">
      <w:start w:val="8"/>
      <w:numFmt w:val="decimalZero"/>
      <w:lvlText w:val="%1"/>
      <w:lvlJc w:val="left"/>
      <w:pPr>
        <w:ind w:left="405" w:hanging="360"/>
      </w:pPr>
      <w:rPr>
        <w:rFonts w:hint="default"/>
        <w:b/>
        <w:color w:val="auto"/>
        <w:u w:val="single"/>
      </w:rPr>
    </w:lvl>
    <w:lvl w:ilvl="1" w:tplc="04190019" w:tentative="1">
      <w:start w:val="1"/>
      <w:numFmt w:val="lowerLetter"/>
      <w:lvlText w:val="%2."/>
      <w:lvlJc w:val="left"/>
      <w:pPr>
        <w:ind w:left="1125" w:hanging="360"/>
      </w:pPr>
    </w:lvl>
    <w:lvl w:ilvl="2" w:tplc="0419001B" w:tentative="1">
      <w:start w:val="1"/>
      <w:numFmt w:val="lowerRoman"/>
      <w:lvlText w:val="%3."/>
      <w:lvlJc w:val="right"/>
      <w:pPr>
        <w:ind w:left="1845" w:hanging="180"/>
      </w:pPr>
    </w:lvl>
    <w:lvl w:ilvl="3" w:tplc="0419000F" w:tentative="1">
      <w:start w:val="1"/>
      <w:numFmt w:val="decimal"/>
      <w:lvlText w:val="%4."/>
      <w:lvlJc w:val="left"/>
      <w:pPr>
        <w:ind w:left="2565" w:hanging="360"/>
      </w:pPr>
    </w:lvl>
    <w:lvl w:ilvl="4" w:tplc="04190019" w:tentative="1">
      <w:start w:val="1"/>
      <w:numFmt w:val="lowerLetter"/>
      <w:lvlText w:val="%5."/>
      <w:lvlJc w:val="left"/>
      <w:pPr>
        <w:ind w:left="3285" w:hanging="360"/>
      </w:pPr>
    </w:lvl>
    <w:lvl w:ilvl="5" w:tplc="0419001B" w:tentative="1">
      <w:start w:val="1"/>
      <w:numFmt w:val="lowerRoman"/>
      <w:lvlText w:val="%6."/>
      <w:lvlJc w:val="right"/>
      <w:pPr>
        <w:ind w:left="4005" w:hanging="180"/>
      </w:pPr>
    </w:lvl>
    <w:lvl w:ilvl="6" w:tplc="0419000F" w:tentative="1">
      <w:start w:val="1"/>
      <w:numFmt w:val="decimal"/>
      <w:lvlText w:val="%7."/>
      <w:lvlJc w:val="left"/>
      <w:pPr>
        <w:ind w:left="4725" w:hanging="360"/>
      </w:pPr>
    </w:lvl>
    <w:lvl w:ilvl="7" w:tplc="04190019" w:tentative="1">
      <w:start w:val="1"/>
      <w:numFmt w:val="lowerLetter"/>
      <w:lvlText w:val="%8."/>
      <w:lvlJc w:val="left"/>
      <w:pPr>
        <w:ind w:left="5445" w:hanging="360"/>
      </w:pPr>
    </w:lvl>
    <w:lvl w:ilvl="8" w:tplc="041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21" w15:restartNumberingAfterBreak="0">
    <w:nsid w:val="3FC11589"/>
    <w:multiLevelType w:val="hybridMultilevel"/>
    <w:tmpl w:val="086EA1EC"/>
    <w:lvl w:ilvl="0" w:tplc="5B66F480">
      <w:start w:val="1"/>
      <w:numFmt w:val="decimal"/>
      <w:lvlText w:val="%1."/>
      <w:lvlJc w:val="left"/>
      <w:pPr>
        <w:ind w:left="644" w:hanging="360"/>
      </w:pPr>
      <w:rPr>
        <w:b/>
        <w:i w:val="0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09F64A1"/>
    <w:multiLevelType w:val="hybridMultilevel"/>
    <w:tmpl w:val="1F14B432"/>
    <w:lvl w:ilvl="0" w:tplc="E57ED4D8">
      <w:start w:val="1"/>
      <w:numFmt w:val="decimal"/>
      <w:lvlText w:val="%1."/>
      <w:lvlJc w:val="left"/>
      <w:pPr>
        <w:ind w:left="454" w:hanging="94"/>
      </w:pPr>
      <w:rPr>
        <w:rFonts w:ascii="Times New Roman" w:eastAsia="Times New Roman" w:hAnsi="Times New Roman" w:cs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2E435F"/>
    <w:multiLevelType w:val="multilevel"/>
    <w:tmpl w:val="8988C70A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4" w15:restartNumberingAfterBreak="0">
    <w:nsid w:val="53AB02B7"/>
    <w:multiLevelType w:val="hybridMultilevel"/>
    <w:tmpl w:val="1F14B432"/>
    <w:lvl w:ilvl="0" w:tplc="E57ED4D8">
      <w:start w:val="1"/>
      <w:numFmt w:val="decimal"/>
      <w:lvlText w:val="%1."/>
      <w:lvlJc w:val="left"/>
      <w:pPr>
        <w:ind w:left="454" w:hanging="94"/>
      </w:pPr>
      <w:rPr>
        <w:rFonts w:ascii="Times New Roman" w:eastAsia="Times New Roman" w:hAnsi="Times New Roman" w:cs="Times New Roman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80186B"/>
    <w:multiLevelType w:val="hybridMultilevel"/>
    <w:tmpl w:val="E5B29B5A"/>
    <w:lvl w:ilvl="0" w:tplc="88442634">
      <w:start w:val="8"/>
      <w:numFmt w:val="decimalZero"/>
      <w:lvlText w:val="%1"/>
      <w:lvlJc w:val="left"/>
      <w:pPr>
        <w:ind w:left="720" w:hanging="360"/>
      </w:pPr>
      <w:rPr>
        <w:rFonts w:hint="default"/>
        <w:b/>
        <w:color w:val="auto"/>
        <w:u w:val="singl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80C0E8C"/>
    <w:multiLevelType w:val="hybridMultilevel"/>
    <w:tmpl w:val="FAA6752E"/>
    <w:lvl w:ilvl="0" w:tplc="FFFFFFFF">
      <w:start w:val="1"/>
      <w:numFmt w:val="decimal"/>
      <w:lvlText w:val="%1."/>
      <w:lvlJc w:val="left"/>
      <w:pPr>
        <w:tabs>
          <w:tab w:val="num" w:pos="1173"/>
        </w:tabs>
        <w:ind w:firstLine="57"/>
      </w:pPr>
      <w:rPr>
        <w:rFonts w:cs="Times New Roman"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667"/>
        </w:tabs>
        <w:ind w:left="1667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387"/>
        </w:tabs>
        <w:ind w:left="2387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tabs>
          <w:tab w:val="num" w:pos="3107"/>
        </w:tabs>
        <w:ind w:left="3107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tabs>
          <w:tab w:val="num" w:pos="3827"/>
        </w:tabs>
        <w:ind w:left="3827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tabs>
          <w:tab w:val="num" w:pos="4547"/>
        </w:tabs>
        <w:ind w:left="4547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tabs>
          <w:tab w:val="num" w:pos="5267"/>
        </w:tabs>
        <w:ind w:left="5267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tabs>
          <w:tab w:val="num" w:pos="5987"/>
        </w:tabs>
        <w:ind w:left="5987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tabs>
          <w:tab w:val="num" w:pos="6707"/>
        </w:tabs>
        <w:ind w:left="6707" w:hanging="180"/>
      </w:pPr>
      <w:rPr>
        <w:rFonts w:cs="Times New Roman"/>
      </w:rPr>
    </w:lvl>
  </w:abstractNum>
  <w:abstractNum w:abstractNumId="27" w15:restartNumberingAfterBreak="0">
    <w:nsid w:val="5B6C0DB7"/>
    <w:multiLevelType w:val="hybridMultilevel"/>
    <w:tmpl w:val="915AC4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BA770E5"/>
    <w:multiLevelType w:val="hybridMultilevel"/>
    <w:tmpl w:val="1EB43372"/>
    <w:lvl w:ilvl="0" w:tplc="F35C9F5A">
      <w:start w:val="1"/>
      <w:numFmt w:val="decimal"/>
      <w:lvlText w:val="%1)"/>
      <w:lvlJc w:val="left"/>
      <w:pPr>
        <w:ind w:left="1069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5105149"/>
    <w:multiLevelType w:val="hybridMultilevel"/>
    <w:tmpl w:val="35B4C9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A3A002B"/>
    <w:multiLevelType w:val="hybridMultilevel"/>
    <w:tmpl w:val="5434A1DA"/>
    <w:lvl w:ilvl="0" w:tplc="94343DB2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HAnsi" w:hAnsi="Times New Roman" w:cs="Times New Roman" w:hint="default"/>
        <w:b w:val="0"/>
      </w:rPr>
    </w:lvl>
    <w:lvl w:ilvl="1" w:tplc="04190019">
      <w:start w:val="1"/>
      <w:numFmt w:val="lowerLetter"/>
      <w:lvlText w:val="%2."/>
      <w:lvlJc w:val="left"/>
      <w:pPr>
        <w:ind w:left="-393" w:hanging="360"/>
      </w:pPr>
    </w:lvl>
    <w:lvl w:ilvl="2" w:tplc="0419001B">
      <w:start w:val="1"/>
      <w:numFmt w:val="lowerRoman"/>
      <w:lvlText w:val="%3."/>
      <w:lvlJc w:val="right"/>
      <w:pPr>
        <w:ind w:left="327" w:hanging="180"/>
      </w:pPr>
    </w:lvl>
    <w:lvl w:ilvl="3" w:tplc="0419000F">
      <w:start w:val="1"/>
      <w:numFmt w:val="decimal"/>
      <w:lvlText w:val="%4."/>
      <w:lvlJc w:val="left"/>
      <w:pPr>
        <w:ind w:left="1047" w:hanging="360"/>
      </w:pPr>
    </w:lvl>
    <w:lvl w:ilvl="4" w:tplc="04190019">
      <w:start w:val="1"/>
      <w:numFmt w:val="lowerLetter"/>
      <w:lvlText w:val="%5."/>
      <w:lvlJc w:val="left"/>
      <w:pPr>
        <w:ind w:left="1767" w:hanging="360"/>
      </w:pPr>
    </w:lvl>
    <w:lvl w:ilvl="5" w:tplc="0419001B">
      <w:start w:val="1"/>
      <w:numFmt w:val="lowerRoman"/>
      <w:lvlText w:val="%6."/>
      <w:lvlJc w:val="right"/>
      <w:pPr>
        <w:ind w:left="2487" w:hanging="180"/>
      </w:pPr>
    </w:lvl>
    <w:lvl w:ilvl="6" w:tplc="0419000F">
      <w:start w:val="1"/>
      <w:numFmt w:val="decimal"/>
      <w:lvlText w:val="%7."/>
      <w:lvlJc w:val="left"/>
      <w:pPr>
        <w:ind w:left="3207" w:hanging="360"/>
      </w:pPr>
    </w:lvl>
    <w:lvl w:ilvl="7" w:tplc="04190019">
      <w:start w:val="1"/>
      <w:numFmt w:val="lowerLetter"/>
      <w:lvlText w:val="%8."/>
      <w:lvlJc w:val="left"/>
      <w:pPr>
        <w:ind w:left="3927" w:hanging="360"/>
      </w:pPr>
    </w:lvl>
    <w:lvl w:ilvl="8" w:tplc="0419001B">
      <w:start w:val="1"/>
      <w:numFmt w:val="lowerRoman"/>
      <w:lvlText w:val="%9."/>
      <w:lvlJc w:val="right"/>
      <w:pPr>
        <w:ind w:left="4647" w:hanging="180"/>
      </w:pPr>
    </w:lvl>
  </w:abstractNum>
  <w:abstractNum w:abstractNumId="31" w15:restartNumberingAfterBreak="0">
    <w:nsid w:val="73374A05"/>
    <w:multiLevelType w:val="hybridMultilevel"/>
    <w:tmpl w:val="7FA68400"/>
    <w:lvl w:ilvl="0" w:tplc="71D2F278">
      <w:start w:val="8"/>
      <w:numFmt w:val="decimalZero"/>
      <w:lvlText w:val="%1"/>
      <w:lvlJc w:val="left"/>
      <w:pPr>
        <w:ind w:left="405" w:hanging="360"/>
      </w:pPr>
      <w:rPr>
        <w:rFonts w:hint="default"/>
        <w:b/>
        <w:color w:val="auto"/>
        <w:u w:val="single"/>
      </w:rPr>
    </w:lvl>
    <w:lvl w:ilvl="1" w:tplc="04190019" w:tentative="1">
      <w:start w:val="1"/>
      <w:numFmt w:val="lowerLetter"/>
      <w:lvlText w:val="%2."/>
      <w:lvlJc w:val="left"/>
      <w:pPr>
        <w:ind w:left="1125" w:hanging="360"/>
      </w:pPr>
    </w:lvl>
    <w:lvl w:ilvl="2" w:tplc="0419001B" w:tentative="1">
      <w:start w:val="1"/>
      <w:numFmt w:val="lowerRoman"/>
      <w:lvlText w:val="%3."/>
      <w:lvlJc w:val="right"/>
      <w:pPr>
        <w:ind w:left="1845" w:hanging="180"/>
      </w:pPr>
    </w:lvl>
    <w:lvl w:ilvl="3" w:tplc="0419000F" w:tentative="1">
      <w:start w:val="1"/>
      <w:numFmt w:val="decimal"/>
      <w:lvlText w:val="%4."/>
      <w:lvlJc w:val="left"/>
      <w:pPr>
        <w:ind w:left="2565" w:hanging="360"/>
      </w:pPr>
    </w:lvl>
    <w:lvl w:ilvl="4" w:tplc="04190019" w:tentative="1">
      <w:start w:val="1"/>
      <w:numFmt w:val="lowerLetter"/>
      <w:lvlText w:val="%5."/>
      <w:lvlJc w:val="left"/>
      <w:pPr>
        <w:ind w:left="3285" w:hanging="360"/>
      </w:pPr>
    </w:lvl>
    <w:lvl w:ilvl="5" w:tplc="0419001B" w:tentative="1">
      <w:start w:val="1"/>
      <w:numFmt w:val="lowerRoman"/>
      <w:lvlText w:val="%6."/>
      <w:lvlJc w:val="right"/>
      <w:pPr>
        <w:ind w:left="4005" w:hanging="180"/>
      </w:pPr>
    </w:lvl>
    <w:lvl w:ilvl="6" w:tplc="0419000F" w:tentative="1">
      <w:start w:val="1"/>
      <w:numFmt w:val="decimal"/>
      <w:lvlText w:val="%7."/>
      <w:lvlJc w:val="left"/>
      <w:pPr>
        <w:ind w:left="4725" w:hanging="360"/>
      </w:pPr>
    </w:lvl>
    <w:lvl w:ilvl="7" w:tplc="04190019" w:tentative="1">
      <w:start w:val="1"/>
      <w:numFmt w:val="lowerLetter"/>
      <w:lvlText w:val="%8."/>
      <w:lvlJc w:val="left"/>
      <w:pPr>
        <w:ind w:left="5445" w:hanging="360"/>
      </w:pPr>
    </w:lvl>
    <w:lvl w:ilvl="8" w:tplc="041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32" w15:restartNumberingAfterBreak="0">
    <w:nsid w:val="74D134E0"/>
    <w:multiLevelType w:val="hybridMultilevel"/>
    <w:tmpl w:val="4BC66EF8"/>
    <w:lvl w:ilvl="0" w:tplc="DCBCB536">
      <w:start w:val="8"/>
      <w:numFmt w:val="decimalZero"/>
      <w:lvlText w:val="%1"/>
      <w:lvlJc w:val="left"/>
      <w:pPr>
        <w:ind w:left="360" w:hanging="360"/>
      </w:pPr>
      <w:rPr>
        <w:rFonts w:hint="default"/>
        <w:b/>
        <w:color w:val="auto"/>
        <w:u w:val="single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5C60081"/>
    <w:multiLevelType w:val="hybridMultilevel"/>
    <w:tmpl w:val="7CE6FDCC"/>
    <w:lvl w:ilvl="0" w:tplc="5F2208F2">
      <w:start w:val="1"/>
      <w:numFmt w:val="decimal"/>
      <w:lvlText w:val="%1."/>
      <w:lvlJc w:val="left"/>
      <w:pPr>
        <w:ind w:left="420" w:hanging="360"/>
      </w:pPr>
      <w:rPr>
        <w:rFonts w:ascii="Times New Roman" w:hAnsi="Times New Roman" w:cs="Times New Roman" w:hint="default"/>
        <w:color w:val="auto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4" w15:restartNumberingAfterBreak="0">
    <w:nsid w:val="79810D15"/>
    <w:multiLevelType w:val="hybridMultilevel"/>
    <w:tmpl w:val="859C3D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E251A6E"/>
    <w:multiLevelType w:val="hybridMultilevel"/>
    <w:tmpl w:val="8BEC6178"/>
    <w:lvl w:ilvl="0" w:tplc="0B3C6712">
      <w:start w:val="8"/>
      <w:numFmt w:val="decimalZero"/>
      <w:lvlText w:val="%1"/>
      <w:lvlJc w:val="left"/>
      <w:pPr>
        <w:ind w:left="360" w:hanging="360"/>
      </w:pPr>
      <w:rPr>
        <w:rFonts w:hint="default"/>
        <w:b/>
        <w:color w:val="auto"/>
        <w:u w:val="single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4"/>
  </w:num>
  <w:num w:numId="2">
    <w:abstractNumId w:val="6"/>
  </w:num>
  <w:num w:numId="3">
    <w:abstractNumId w:val="4"/>
  </w:num>
  <w:num w:numId="4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9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4"/>
  </w:num>
  <w:num w:numId="9">
    <w:abstractNumId w:val="27"/>
  </w:num>
  <w:num w:numId="10">
    <w:abstractNumId w:val="9"/>
  </w:num>
  <w:num w:numId="11">
    <w:abstractNumId w:val="29"/>
  </w:num>
  <w:num w:numId="12">
    <w:abstractNumId w:val="2"/>
  </w:num>
  <w:num w:numId="13">
    <w:abstractNumId w:val="15"/>
  </w:num>
  <w:num w:numId="14">
    <w:abstractNumId w:val="10"/>
  </w:num>
  <w:num w:numId="15">
    <w:abstractNumId w:val="33"/>
  </w:num>
  <w:num w:numId="16">
    <w:abstractNumId w:val="5"/>
  </w:num>
  <w:num w:numId="17">
    <w:abstractNumId w:val="24"/>
  </w:num>
  <w:num w:numId="18">
    <w:abstractNumId w:val="22"/>
  </w:num>
  <w:num w:numId="19">
    <w:abstractNumId w:val="26"/>
  </w:num>
  <w:num w:numId="20">
    <w:abstractNumId w:val="31"/>
  </w:num>
  <w:num w:numId="21">
    <w:abstractNumId w:val="30"/>
  </w:num>
  <w:num w:numId="22">
    <w:abstractNumId w:val="1"/>
  </w:num>
  <w:num w:numId="23">
    <w:abstractNumId w:val="17"/>
  </w:num>
  <w:num w:numId="24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32"/>
  </w:num>
  <w:num w:numId="26">
    <w:abstractNumId w:val="11"/>
  </w:num>
  <w:num w:numId="27">
    <w:abstractNumId w:val="0"/>
  </w:num>
  <w:num w:numId="28">
    <w:abstractNumId w:val="12"/>
  </w:num>
  <w:num w:numId="29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7"/>
  </w:num>
  <w:num w:numId="31">
    <w:abstractNumId w:val="16"/>
  </w:num>
  <w:num w:numId="32">
    <w:abstractNumId w:val="35"/>
  </w:num>
  <w:num w:numId="33">
    <w:abstractNumId w:val="25"/>
  </w:num>
  <w:num w:numId="34">
    <w:abstractNumId w:val="13"/>
  </w:num>
  <w:num w:numId="35">
    <w:abstractNumId w:val="18"/>
  </w:num>
  <w:num w:numId="36">
    <w:abstractNumId w:val="20"/>
  </w:num>
  <w:num w:numId="37">
    <w:abstractNumId w:val="8"/>
  </w:num>
  <w:num w:numId="38">
    <w:abstractNumId w:val="23"/>
  </w:num>
  <w:num w:numId="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TrueTypeFonts/>
  <w:saveSubset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60825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3EA9"/>
    <w:rsid w:val="00011DFB"/>
    <w:rsid w:val="00015FBE"/>
    <w:rsid w:val="0001612A"/>
    <w:rsid w:val="00022C94"/>
    <w:rsid w:val="000353B5"/>
    <w:rsid w:val="00047AAE"/>
    <w:rsid w:val="00050F5B"/>
    <w:rsid w:val="00055B2E"/>
    <w:rsid w:val="00055DDE"/>
    <w:rsid w:val="00056DB6"/>
    <w:rsid w:val="00057D7C"/>
    <w:rsid w:val="000623DF"/>
    <w:rsid w:val="000661B8"/>
    <w:rsid w:val="0007029C"/>
    <w:rsid w:val="00074AE6"/>
    <w:rsid w:val="00074FB3"/>
    <w:rsid w:val="000820C9"/>
    <w:rsid w:val="0008210A"/>
    <w:rsid w:val="000825FB"/>
    <w:rsid w:val="00083E83"/>
    <w:rsid w:val="0008556D"/>
    <w:rsid w:val="00092F03"/>
    <w:rsid w:val="00093696"/>
    <w:rsid w:val="00094419"/>
    <w:rsid w:val="000A0C29"/>
    <w:rsid w:val="000A1CFE"/>
    <w:rsid w:val="000A34F0"/>
    <w:rsid w:val="000A3DA9"/>
    <w:rsid w:val="000B2319"/>
    <w:rsid w:val="000B4A3D"/>
    <w:rsid w:val="000B62EE"/>
    <w:rsid w:val="000C0BCE"/>
    <w:rsid w:val="000C3231"/>
    <w:rsid w:val="000C37B9"/>
    <w:rsid w:val="000C4972"/>
    <w:rsid w:val="000D05B5"/>
    <w:rsid w:val="000D0FA8"/>
    <w:rsid w:val="000D279D"/>
    <w:rsid w:val="000D59C5"/>
    <w:rsid w:val="000D62A7"/>
    <w:rsid w:val="000D7AF4"/>
    <w:rsid w:val="000E0018"/>
    <w:rsid w:val="000E0C0D"/>
    <w:rsid w:val="000E0ECB"/>
    <w:rsid w:val="000E394F"/>
    <w:rsid w:val="000E7D29"/>
    <w:rsid w:val="000F2C1B"/>
    <w:rsid w:val="000F45FA"/>
    <w:rsid w:val="000F46BF"/>
    <w:rsid w:val="000F4A71"/>
    <w:rsid w:val="000F536B"/>
    <w:rsid w:val="0010079E"/>
    <w:rsid w:val="0010307C"/>
    <w:rsid w:val="00105980"/>
    <w:rsid w:val="001115BB"/>
    <w:rsid w:val="00111D2A"/>
    <w:rsid w:val="00115DE6"/>
    <w:rsid w:val="001202C2"/>
    <w:rsid w:val="00122C99"/>
    <w:rsid w:val="00123B25"/>
    <w:rsid w:val="00123D16"/>
    <w:rsid w:val="001269A5"/>
    <w:rsid w:val="00130866"/>
    <w:rsid w:val="001326A2"/>
    <w:rsid w:val="00134086"/>
    <w:rsid w:val="001354C4"/>
    <w:rsid w:val="0014155D"/>
    <w:rsid w:val="001429C7"/>
    <w:rsid w:val="0015433E"/>
    <w:rsid w:val="001555ED"/>
    <w:rsid w:val="0015581A"/>
    <w:rsid w:val="00157CA7"/>
    <w:rsid w:val="00162E99"/>
    <w:rsid w:val="00167BC5"/>
    <w:rsid w:val="00167BDC"/>
    <w:rsid w:val="00170391"/>
    <w:rsid w:val="00174B4A"/>
    <w:rsid w:val="00174EDD"/>
    <w:rsid w:val="00175558"/>
    <w:rsid w:val="00177B2E"/>
    <w:rsid w:val="00177E18"/>
    <w:rsid w:val="00182BCB"/>
    <w:rsid w:val="001836B5"/>
    <w:rsid w:val="0018423D"/>
    <w:rsid w:val="00184789"/>
    <w:rsid w:val="001852F6"/>
    <w:rsid w:val="00186133"/>
    <w:rsid w:val="001867EC"/>
    <w:rsid w:val="00191C4E"/>
    <w:rsid w:val="00193C06"/>
    <w:rsid w:val="001977B9"/>
    <w:rsid w:val="001A0670"/>
    <w:rsid w:val="001A17A5"/>
    <w:rsid w:val="001A31D8"/>
    <w:rsid w:val="001A33AE"/>
    <w:rsid w:val="001A7B68"/>
    <w:rsid w:val="001B6A32"/>
    <w:rsid w:val="001B7136"/>
    <w:rsid w:val="001C2C86"/>
    <w:rsid w:val="001C3958"/>
    <w:rsid w:val="001D04F8"/>
    <w:rsid w:val="001D081B"/>
    <w:rsid w:val="001D3AF8"/>
    <w:rsid w:val="001D42CE"/>
    <w:rsid w:val="001D778A"/>
    <w:rsid w:val="001E1ED3"/>
    <w:rsid w:val="001E4262"/>
    <w:rsid w:val="001E5974"/>
    <w:rsid w:val="001E7FBA"/>
    <w:rsid w:val="001F3851"/>
    <w:rsid w:val="001F405B"/>
    <w:rsid w:val="001F53BD"/>
    <w:rsid w:val="001F7847"/>
    <w:rsid w:val="002046FE"/>
    <w:rsid w:val="002052D6"/>
    <w:rsid w:val="002068A2"/>
    <w:rsid w:val="0021568D"/>
    <w:rsid w:val="00215D8A"/>
    <w:rsid w:val="00221F35"/>
    <w:rsid w:val="00225260"/>
    <w:rsid w:val="00227516"/>
    <w:rsid w:val="002277B6"/>
    <w:rsid w:val="00231A39"/>
    <w:rsid w:val="00232356"/>
    <w:rsid w:val="00233B89"/>
    <w:rsid w:val="00234229"/>
    <w:rsid w:val="002344C9"/>
    <w:rsid w:val="0023703D"/>
    <w:rsid w:val="00241964"/>
    <w:rsid w:val="00242F86"/>
    <w:rsid w:val="00245368"/>
    <w:rsid w:val="00246103"/>
    <w:rsid w:val="00246494"/>
    <w:rsid w:val="00247F53"/>
    <w:rsid w:val="0025308C"/>
    <w:rsid w:val="00253E6A"/>
    <w:rsid w:val="00261BA0"/>
    <w:rsid w:val="0026735A"/>
    <w:rsid w:val="0027009D"/>
    <w:rsid w:val="0027030A"/>
    <w:rsid w:val="00272DF9"/>
    <w:rsid w:val="00275541"/>
    <w:rsid w:val="00280E83"/>
    <w:rsid w:val="00281F6B"/>
    <w:rsid w:val="00283566"/>
    <w:rsid w:val="00283B15"/>
    <w:rsid w:val="00284BA6"/>
    <w:rsid w:val="00285AAE"/>
    <w:rsid w:val="00286D92"/>
    <w:rsid w:val="00287D5E"/>
    <w:rsid w:val="00290462"/>
    <w:rsid w:val="00291491"/>
    <w:rsid w:val="00294E49"/>
    <w:rsid w:val="00295F97"/>
    <w:rsid w:val="00296612"/>
    <w:rsid w:val="002A0FD5"/>
    <w:rsid w:val="002A207D"/>
    <w:rsid w:val="002A37D6"/>
    <w:rsid w:val="002A4684"/>
    <w:rsid w:val="002A483C"/>
    <w:rsid w:val="002A6E8C"/>
    <w:rsid w:val="002C0FB4"/>
    <w:rsid w:val="002C34D1"/>
    <w:rsid w:val="002D0F30"/>
    <w:rsid w:val="002D123F"/>
    <w:rsid w:val="002E18A8"/>
    <w:rsid w:val="002E4713"/>
    <w:rsid w:val="002E6D35"/>
    <w:rsid w:val="002F0105"/>
    <w:rsid w:val="002F50DF"/>
    <w:rsid w:val="00300050"/>
    <w:rsid w:val="003012AC"/>
    <w:rsid w:val="00301395"/>
    <w:rsid w:val="00303F5D"/>
    <w:rsid w:val="00304AAD"/>
    <w:rsid w:val="00310215"/>
    <w:rsid w:val="00311607"/>
    <w:rsid w:val="00312B71"/>
    <w:rsid w:val="00316602"/>
    <w:rsid w:val="00316DDD"/>
    <w:rsid w:val="00320838"/>
    <w:rsid w:val="0032253E"/>
    <w:rsid w:val="00327E76"/>
    <w:rsid w:val="0033574A"/>
    <w:rsid w:val="00337311"/>
    <w:rsid w:val="00341CBC"/>
    <w:rsid w:val="003449B5"/>
    <w:rsid w:val="003458B1"/>
    <w:rsid w:val="00351B16"/>
    <w:rsid w:val="003537EE"/>
    <w:rsid w:val="003537F6"/>
    <w:rsid w:val="0035652E"/>
    <w:rsid w:val="00357489"/>
    <w:rsid w:val="00361FB8"/>
    <w:rsid w:val="003705F5"/>
    <w:rsid w:val="003719A2"/>
    <w:rsid w:val="00375384"/>
    <w:rsid w:val="00380FA3"/>
    <w:rsid w:val="00381568"/>
    <w:rsid w:val="00381F04"/>
    <w:rsid w:val="00387907"/>
    <w:rsid w:val="00390734"/>
    <w:rsid w:val="003928E8"/>
    <w:rsid w:val="00395161"/>
    <w:rsid w:val="00397354"/>
    <w:rsid w:val="003A2E8A"/>
    <w:rsid w:val="003A2F6F"/>
    <w:rsid w:val="003A6DF1"/>
    <w:rsid w:val="003B237B"/>
    <w:rsid w:val="003B3FCD"/>
    <w:rsid w:val="003C0216"/>
    <w:rsid w:val="003C2735"/>
    <w:rsid w:val="003C326A"/>
    <w:rsid w:val="003C5BD8"/>
    <w:rsid w:val="003C671B"/>
    <w:rsid w:val="003D1D71"/>
    <w:rsid w:val="003D2E12"/>
    <w:rsid w:val="003D51B6"/>
    <w:rsid w:val="003D5514"/>
    <w:rsid w:val="003D55F9"/>
    <w:rsid w:val="003E0B4D"/>
    <w:rsid w:val="003E4EDF"/>
    <w:rsid w:val="003E655A"/>
    <w:rsid w:val="003F0A24"/>
    <w:rsid w:val="003F0AA0"/>
    <w:rsid w:val="003F1509"/>
    <w:rsid w:val="003F1860"/>
    <w:rsid w:val="003F1BB1"/>
    <w:rsid w:val="00410128"/>
    <w:rsid w:val="004174F6"/>
    <w:rsid w:val="0041777F"/>
    <w:rsid w:val="00420766"/>
    <w:rsid w:val="00420BBC"/>
    <w:rsid w:val="00431022"/>
    <w:rsid w:val="004333FD"/>
    <w:rsid w:val="00440F15"/>
    <w:rsid w:val="004435A1"/>
    <w:rsid w:val="00443700"/>
    <w:rsid w:val="00446A8F"/>
    <w:rsid w:val="00446B22"/>
    <w:rsid w:val="00446E34"/>
    <w:rsid w:val="004479E8"/>
    <w:rsid w:val="00452605"/>
    <w:rsid w:val="0045281D"/>
    <w:rsid w:val="004644C3"/>
    <w:rsid w:val="00466AD3"/>
    <w:rsid w:val="00467B80"/>
    <w:rsid w:val="00475437"/>
    <w:rsid w:val="004778B8"/>
    <w:rsid w:val="004820D0"/>
    <w:rsid w:val="004825E0"/>
    <w:rsid w:val="004837EE"/>
    <w:rsid w:val="00486338"/>
    <w:rsid w:val="00486BC2"/>
    <w:rsid w:val="004929AE"/>
    <w:rsid w:val="004A0E60"/>
    <w:rsid w:val="004A1DDD"/>
    <w:rsid w:val="004A3532"/>
    <w:rsid w:val="004B0505"/>
    <w:rsid w:val="004B5BBE"/>
    <w:rsid w:val="004B614A"/>
    <w:rsid w:val="004B6D9A"/>
    <w:rsid w:val="004C2176"/>
    <w:rsid w:val="004C4AF3"/>
    <w:rsid w:val="004C4E21"/>
    <w:rsid w:val="004D1F3D"/>
    <w:rsid w:val="004D33FB"/>
    <w:rsid w:val="004D4A48"/>
    <w:rsid w:val="004D5204"/>
    <w:rsid w:val="004D71D5"/>
    <w:rsid w:val="004D7A50"/>
    <w:rsid w:val="004E0606"/>
    <w:rsid w:val="004E0777"/>
    <w:rsid w:val="004E2AD6"/>
    <w:rsid w:val="004E5038"/>
    <w:rsid w:val="004E6901"/>
    <w:rsid w:val="004F02A1"/>
    <w:rsid w:val="004F1367"/>
    <w:rsid w:val="004F3DF1"/>
    <w:rsid w:val="00501951"/>
    <w:rsid w:val="005019FF"/>
    <w:rsid w:val="00501C96"/>
    <w:rsid w:val="00501ECD"/>
    <w:rsid w:val="00502189"/>
    <w:rsid w:val="0050592F"/>
    <w:rsid w:val="00512EDE"/>
    <w:rsid w:val="0051354C"/>
    <w:rsid w:val="00517FE4"/>
    <w:rsid w:val="005239B1"/>
    <w:rsid w:val="00524B71"/>
    <w:rsid w:val="005250DC"/>
    <w:rsid w:val="00525D90"/>
    <w:rsid w:val="00526BEC"/>
    <w:rsid w:val="00530432"/>
    <w:rsid w:val="005326DC"/>
    <w:rsid w:val="00533E1F"/>
    <w:rsid w:val="005340F7"/>
    <w:rsid w:val="0054213B"/>
    <w:rsid w:val="00544B98"/>
    <w:rsid w:val="0054533B"/>
    <w:rsid w:val="0054570F"/>
    <w:rsid w:val="00552BDF"/>
    <w:rsid w:val="00553835"/>
    <w:rsid w:val="00554B3E"/>
    <w:rsid w:val="005612C9"/>
    <w:rsid w:val="0056143B"/>
    <w:rsid w:val="0056209B"/>
    <w:rsid w:val="00563132"/>
    <w:rsid w:val="0056556B"/>
    <w:rsid w:val="00565DB6"/>
    <w:rsid w:val="00566D11"/>
    <w:rsid w:val="00570CA4"/>
    <w:rsid w:val="00571E93"/>
    <w:rsid w:val="00572233"/>
    <w:rsid w:val="00572428"/>
    <w:rsid w:val="00573297"/>
    <w:rsid w:val="00575798"/>
    <w:rsid w:val="005769E6"/>
    <w:rsid w:val="00577065"/>
    <w:rsid w:val="00577F6F"/>
    <w:rsid w:val="00584B20"/>
    <w:rsid w:val="00585098"/>
    <w:rsid w:val="0058511E"/>
    <w:rsid w:val="0059030A"/>
    <w:rsid w:val="00590B0B"/>
    <w:rsid w:val="00590C72"/>
    <w:rsid w:val="00592B5F"/>
    <w:rsid w:val="00593920"/>
    <w:rsid w:val="00594077"/>
    <w:rsid w:val="00596B5E"/>
    <w:rsid w:val="005974D9"/>
    <w:rsid w:val="005A1431"/>
    <w:rsid w:val="005A1522"/>
    <w:rsid w:val="005A49DD"/>
    <w:rsid w:val="005A67E4"/>
    <w:rsid w:val="005B0B5C"/>
    <w:rsid w:val="005B59FB"/>
    <w:rsid w:val="005B686A"/>
    <w:rsid w:val="005B7DB7"/>
    <w:rsid w:val="005C0022"/>
    <w:rsid w:val="005C1AA2"/>
    <w:rsid w:val="005C29B7"/>
    <w:rsid w:val="005C78E6"/>
    <w:rsid w:val="005D0CF8"/>
    <w:rsid w:val="005D44E2"/>
    <w:rsid w:val="005E0232"/>
    <w:rsid w:val="005E319E"/>
    <w:rsid w:val="005E61BC"/>
    <w:rsid w:val="005F06CD"/>
    <w:rsid w:val="005F493C"/>
    <w:rsid w:val="005F6E50"/>
    <w:rsid w:val="0060181B"/>
    <w:rsid w:val="006023C3"/>
    <w:rsid w:val="00602893"/>
    <w:rsid w:val="00604B4F"/>
    <w:rsid w:val="00605D7E"/>
    <w:rsid w:val="0061398D"/>
    <w:rsid w:val="006164A7"/>
    <w:rsid w:val="00627649"/>
    <w:rsid w:val="00631ACB"/>
    <w:rsid w:val="00633E7C"/>
    <w:rsid w:val="00635162"/>
    <w:rsid w:val="006370E0"/>
    <w:rsid w:val="00641F94"/>
    <w:rsid w:val="0064412B"/>
    <w:rsid w:val="00647495"/>
    <w:rsid w:val="00650B13"/>
    <w:rsid w:val="00651A36"/>
    <w:rsid w:val="006528C0"/>
    <w:rsid w:val="00654F78"/>
    <w:rsid w:val="00655389"/>
    <w:rsid w:val="00655C41"/>
    <w:rsid w:val="006564D9"/>
    <w:rsid w:val="006609D1"/>
    <w:rsid w:val="00662086"/>
    <w:rsid w:val="00663D0D"/>
    <w:rsid w:val="00670AFE"/>
    <w:rsid w:val="00670CEB"/>
    <w:rsid w:val="00672D78"/>
    <w:rsid w:val="00675B1F"/>
    <w:rsid w:val="00676774"/>
    <w:rsid w:val="0067699A"/>
    <w:rsid w:val="0068499A"/>
    <w:rsid w:val="00684A52"/>
    <w:rsid w:val="00697FB3"/>
    <w:rsid w:val="006A278C"/>
    <w:rsid w:val="006A39D8"/>
    <w:rsid w:val="006A4D83"/>
    <w:rsid w:val="006A6174"/>
    <w:rsid w:val="006A637C"/>
    <w:rsid w:val="006A74CD"/>
    <w:rsid w:val="006B091E"/>
    <w:rsid w:val="006B104D"/>
    <w:rsid w:val="006B240E"/>
    <w:rsid w:val="006B3F7E"/>
    <w:rsid w:val="006B561A"/>
    <w:rsid w:val="006B6BB5"/>
    <w:rsid w:val="006C62AD"/>
    <w:rsid w:val="006C670F"/>
    <w:rsid w:val="006C6D8C"/>
    <w:rsid w:val="006D0CD2"/>
    <w:rsid w:val="006D3A25"/>
    <w:rsid w:val="006D607D"/>
    <w:rsid w:val="006D728E"/>
    <w:rsid w:val="006E4563"/>
    <w:rsid w:val="006E52AD"/>
    <w:rsid w:val="006E7624"/>
    <w:rsid w:val="006F14FF"/>
    <w:rsid w:val="006F2BC9"/>
    <w:rsid w:val="006F5488"/>
    <w:rsid w:val="006F6A40"/>
    <w:rsid w:val="006F7132"/>
    <w:rsid w:val="007005DA"/>
    <w:rsid w:val="007021DA"/>
    <w:rsid w:val="00704587"/>
    <w:rsid w:val="0070483A"/>
    <w:rsid w:val="007079A9"/>
    <w:rsid w:val="00710741"/>
    <w:rsid w:val="00711151"/>
    <w:rsid w:val="00716099"/>
    <w:rsid w:val="00720C91"/>
    <w:rsid w:val="0072167B"/>
    <w:rsid w:val="00724DB1"/>
    <w:rsid w:val="00726A30"/>
    <w:rsid w:val="00733987"/>
    <w:rsid w:val="00741D44"/>
    <w:rsid w:val="00742578"/>
    <w:rsid w:val="00745FA9"/>
    <w:rsid w:val="007500C2"/>
    <w:rsid w:val="0075355E"/>
    <w:rsid w:val="007550BF"/>
    <w:rsid w:val="0075630E"/>
    <w:rsid w:val="00756780"/>
    <w:rsid w:val="00756A37"/>
    <w:rsid w:val="00756B78"/>
    <w:rsid w:val="00757BB8"/>
    <w:rsid w:val="00761505"/>
    <w:rsid w:val="0076281B"/>
    <w:rsid w:val="00764A26"/>
    <w:rsid w:val="007731C1"/>
    <w:rsid w:val="00773EE7"/>
    <w:rsid w:val="00780276"/>
    <w:rsid w:val="00780D10"/>
    <w:rsid w:val="007822A4"/>
    <w:rsid w:val="00782C21"/>
    <w:rsid w:val="00784484"/>
    <w:rsid w:val="0079765A"/>
    <w:rsid w:val="007A07D3"/>
    <w:rsid w:val="007A2A7C"/>
    <w:rsid w:val="007A47AF"/>
    <w:rsid w:val="007A5A01"/>
    <w:rsid w:val="007A5A4A"/>
    <w:rsid w:val="007A6153"/>
    <w:rsid w:val="007A73D6"/>
    <w:rsid w:val="007B053C"/>
    <w:rsid w:val="007B1C38"/>
    <w:rsid w:val="007B1D4F"/>
    <w:rsid w:val="007C1EB0"/>
    <w:rsid w:val="007C6684"/>
    <w:rsid w:val="007C6910"/>
    <w:rsid w:val="007D123E"/>
    <w:rsid w:val="007D463A"/>
    <w:rsid w:val="007D588A"/>
    <w:rsid w:val="007D5F20"/>
    <w:rsid w:val="007D691C"/>
    <w:rsid w:val="007E0C7F"/>
    <w:rsid w:val="007E1282"/>
    <w:rsid w:val="007E5CA9"/>
    <w:rsid w:val="007E6FF2"/>
    <w:rsid w:val="007E7AA4"/>
    <w:rsid w:val="007F10EB"/>
    <w:rsid w:val="007F4724"/>
    <w:rsid w:val="007F71B1"/>
    <w:rsid w:val="007F7CF7"/>
    <w:rsid w:val="0081544B"/>
    <w:rsid w:val="00815EF8"/>
    <w:rsid w:val="00820E66"/>
    <w:rsid w:val="00822164"/>
    <w:rsid w:val="008315A9"/>
    <w:rsid w:val="0083512E"/>
    <w:rsid w:val="008418FC"/>
    <w:rsid w:val="00842CBE"/>
    <w:rsid w:val="00845CE6"/>
    <w:rsid w:val="00853A00"/>
    <w:rsid w:val="008540F5"/>
    <w:rsid w:val="00855F1A"/>
    <w:rsid w:val="008572F5"/>
    <w:rsid w:val="00857791"/>
    <w:rsid w:val="008659BC"/>
    <w:rsid w:val="008760FF"/>
    <w:rsid w:val="00876826"/>
    <w:rsid w:val="00891A74"/>
    <w:rsid w:val="00893679"/>
    <w:rsid w:val="008A5639"/>
    <w:rsid w:val="008A56FE"/>
    <w:rsid w:val="008A5D85"/>
    <w:rsid w:val="008A7576"/>
    <w:rsid w:val="008A7E5E"/>
    <w:rsid w:val="008B1670"/>
    <w:rsid w:val="008B2BAF"/>
    <w:rsid w:val="008B50CA"/>
    <w:rsid w:val="008B6486"/>
    <w:rsid w:val="008B6BC9"/>
    <w:rsid w:val="008D719C"/>
    <w:rsid w:val="008E42B3"/>
    <w:rsid w:val="008E6033"/>
    <w:rsid w:val="008F06CE"/>
    <w:rsid w:val="008F172F"/>
    <w:rsid w:val="008F5469"/>
    <w:rsid w:val="008F7859"/>
    <w:rsid w:val="00902ED6"/>
    <w:rsid w:val="00903229"/>
    <w:rsid w:val="0090423B"/>
    <w:rsid w:val="009069BC"/>
    <w:rsid w:val="00906AC5"/>
    <w:rsid w:val="0091019A"/>
    <w:rsid w:val="00911C52"/>
    <w:rsid w:val="00912661"/>
    <w:rsid w:val="00914EEF"/>
    <w:rsid w:val="00915C60"/>
    <w:rsid w:val="00924F8B"/>
    <w:rsid w:val="00925627"/>
    <w:rsid w:val="00937335"/>
    <w:rsid w:val="00937C34"/>
    <w:rsid w:val="00937EF5"/>
    <w:rsid w:val="00943A6E"/>
    <w:rsid w:val="00947218"/>
    <w:rsid w:val="0095173A"/>
    <w:rsid w:val="0095413B"/>
    <w:rsid w:val="009560B7"/>
    <w:rsid w:val="00956D84"/>
    <w:rsid w:val="00964699"/>
    <w:rsid w:val="0096580B"/>
    <w:rsid w:val="00971A89"/>
    <w:rsid w:val="00971BED"/>
    <w:rsid w:val="009725FC"/>
    <w:rsid w:val="00972EE5"/>
    <w:rsid w:val="009830C9"/>
    <w:rsid w:val="00983517"/>
    <w:rsid w:val="00983E19"/>
    <w:rsid w:val="00985867"/>
    <w:rsid w:val="00994BAB"/>
    <w:rsid w:val="00996B6B"/>
    <w:rsid w:val="009B0B79"/>
    <w:rsid w:val="009B1D6B"/>
    <w:rsid w:val="009B2AB9"/>
    <w:rsid w:val="009B41C3"/>
    <w:rsid w:val="009C0426"/>
    <w:rsid w:val="009C0744"/>
    <w:rsid w:val="009C08E6"/>
    <w:rsid w:val="009C1125"/>
    <w:rsid w:val="009C1B51"/>
    <w:rsid w:val="009C7DB6"/>
    <w:rsid w:val="009D2B9D"/>
    <w:rsid w:val="009D5F41"/>
    <w:rsid w:val="009E1B19"/>
    <w:rsid w:val="009E418E"/>
    <w:rsid w:val="009F25C7"/>
    <w:rsid w:val="009F3EB3"/>
    <w:rsid w:val="009F43E4"/>
    <w:rsid w:val="009F78F1"/>
    <w:rsid w:val="00A03E7F"/>
    <w:rsid w:val="00A04A1E"/>
    <w:rsid w:val="00A114AE"/>
    <w:rsid w:val="00A154C7"/>
    <w:rsid w:val="00A17E40"/>
    <w:rsid w:val="00A23651"/>
    <w:rsid w:val="00A31E1B"/>
    <w:rsid w:val="00A3317F"/>
    <w:rsid w:val="00A33EA9"/>
    <w:rsid w:val="00A368C8"/>
    <w:rsid w:val="00A40F29"/>
    <w:rsid w:val="00A414E0"/>
    <w:rsid w:val="00A464C3"/>
    <w:rsid w:val="00A46E42"/>
    <w:rsid w:val="00A47B77"/>
    <w:rsid w:val="00A52A7D"/>
    <w:rsid w:val="00A52CA2"/>
    <w:rsid w:val="00A545FA"/>
    <w:rsid w:val="00A55A38"/>
    <w:rsid w:val="00A6052A"/>
    <w:rsid w:val="00A612C5"/>
    <w:rsid w:val="00A61E86"/>
    <w:rsid w:val="00A63DA4"/>
    <w:rsid w:val="00A67155"/>
    <w:rsid w:val="00A67983"/>
    <w:rsid w:val="00A67D6C"/>
    <w:rsid w:val="00A73BED"/>
    <w:rsid w:val="00A74147"/>
    <w:rsid w:val="00A76F1C"/>
    <w:rsid w:val="00A77B7B"/>
    <w:rsid w:val="00A83476"/>
    <w:rsid w:val="00A84D81"/>
    <w:rsid w:val="00A92EAD"/>
    <w:rsid w:val="00A95EE8"/>
    <w:rsid w:val="00A97EC8"/>
    <w:rsid w:val="00AA2E17"/>
    <w:rsid w:val="00AA2F41"/>
    <w:rsid w:val="00AA78A4"/>
    <w:rsid w:val="00AB4C83"/>
    <w:rsid w:val="00AB5772"/>
    <w:rsid w:val="00AB5B46"/>
    <w:rsid w:val="00AB6EB9"/>
    <w:rsid w:val="00AC662D"/>
    <w:rsid w:val="00AC6667"/>
    <w:rsid w:val="00AC6C27"/>
    <w:rsid w:val="00AC76F6"/>
    <w:rsid w:val="00AD46B2"/>
    <w:rsid w:val="00AD798F"/>
    <w:rsid w:val="00AE103A"/>
    <w:rsid w:val="00AE28DE"/>
    <w:rsid w:val="00AE65C5"/>
    <w:rsid w:val="00AF376D"/>
    <w:rsid w:val="00B00859"/>
    <w:rsid w:val="00B02F64"/>
    <w:rsid w:val="00B03935"/>
    <w:rsid w:val="00B12144"/>
    <w:rsid w:val="00B179C1"/>
    <w:rsid w:val="00B20601"/>
    <w:rsid w:val="00B21DF4"/>
    <w:rsid w:val="00B22573"/>
    <w:rsid w:val="00B265AD"/>
    <w:rsid w:val="00B266CC"/>
    <w:rsid w:val="00B32A49"/>
    <w:rsid w:val="00B353F4"/>
    <w:rsid w:val="00B36A28"/>
    <w:rsid w:val="00B36CC6"/>
    <w:rsid w:val="00B433C7"/>
    <w:rsid w:val="00B44605"/>
    <w:rsid w:val="00B53C6D"/>
    <w:rsid w:val="00B54617"/>
    <w:rsid w:val="00B60079"/>
    <w:rsid w:val="00B61C5D"/>
    <w:rsid w:val="00B63339"/>
    <w:rsid w:val="00B63C87"/>
    <w:rsid w:val="00B64F6B"/>
    <w:rsid w:val="00B6634B"/>
    <w:rsid w:val="00B67DE7"/>
    <w:rsid w:val="00B716A9"/>
    <w:rsid w:val="00B74900"/>
    <w:rsid w:val="00B76769"/>
    <w:rsid w:val="00B80FB2"/>
    <w:rsid w:val="00B8348D"/>
    <w:rsid w:val="00B86C1D"/>
    <w:rsid w:val="00B91916"/>
    <w:rsid w:val="00B92EC9"/>
    <w:rsid w:val="00B9462F"/>
    <w:rsid w:val="00BA29FC"/>
    <w:rsid w:val="00BB1219"/>
    <w:rsid w:val="00BB1D04"/>
    <w:rsid w:val="00BB27BD"/>
    <w:rsid w:val="00BB39C3"/>
    <w:rsid w:val="00BC190C"/>
    <w:rsid w:val="00BC4068"/>
    <w:rsid w:val="00BC45B2"/>
    <w:rsid w:val="00BC5370"/>
    <w:rsid w:val="00BC54CA"/>
    <w:rsid w:val="00BC5D17"/>
    <w:rsid w:val="00BC6CC1"/>
    <w:rsid w:val="00BC6DA4"/>
    <w:rsid w:val="00BE132F"/>
    <w:rsid w:val="00BF35D6"/>
    <w:rsid w:val="00BF4425"/>
    <w:rsid w:val="00BF7154"/>
    <w:rsid w:val="00C02006"/>
    <w:rsid w:val="00C02BBE"/>
    <w:rsid w:val="00C065E6"/>
    <w:rsid w:val="00C15A78"/>
    <w:rsid w:val="00C17007"/>
    <w:rsid w:val="00C170DA"/>
    <w:rsid w:val="00C27263"/>
    <w:rsid w:val="00C274BC"/>
    <w:rsid w:val="00C30C16"/>
    <w:rsid w:val="00C31AB0"/>
    <w:rsid w:val="00C325C7"/>
    <w:rsid w:val="00C326FB"/>
    <w:rsid w:val="00C33184"/>
    <w:rsid w:val="00C36C56"/>
    <w:rsid w:val="00C4191D"/>
    <w:rsid w:val="00C4434D"/>
    <w:rsid w:val="00C4476F"/>
    <w:rsid w:val="00C45400"/>
    <w:rsid w:val="00C4589E"/>
    <w:rsid w:val="00C506FD"/>
    <w:rsid w:val="00C54468"/>
    <w:rsid w:val="00C57C19"/>
    <w:rsid w:val="00C6049E"/>
    <w:rsid w:val="00C63ED9"/>
    <w:rsid w:val="00C65E77"/>
    <w:rsid w:val="00C70E40"/>
    <w:rsid w:val="00C71A31"/>
    <w:rsid w:val="00C7375E"/>
    <w:rsid w:val="00C75085"/>
    <w:rsid w:val="00C776BD"/>
    <w:rsid w:val="00C83CA6"/>
    <w:rsid w:val="00C86214"/>
    <w:rsid w:val="00C86217"/>
    <w:rsid w:val="00C8678A"/>
    <w:rsid w:val="00C94B4B"/>
    <w:rsid w:val="00C94CC0"/>
    <w:rsid w:val="00C96BA5"/>
    <w:rsid w:val="00C97ACE"/>
    <w:rsid w:val="00CA19FF"/>
    <w:rsid w:val="00CA29FD"/>
    <w:rsid w:val="00CA2C2A"/>
    <w:rsid w:val="00CA2FBA"/>
    <w:rsid w:val="00CA519D"/>
    <w:rsid w:val="00CA6CD0"/>
    <w:rsid w:val="00CB6739"/>
    <w:rsid w:val="00CB71FA"/>
    <w:rsid w:val="00CB7C95"/>
    <w:rsid w:val="00CC0384"/>
    <w:rsid w:val="00CC0E04"/>
    <w:rsid w:val="00CC3D6B"/>
    <w:rsid w:val="00CC4203"/>
    <w:rsid w:val="00CC524C"/>
    <w:rsid w:val="00CC564F"/>
    <w:rsid w:val="00CD346C"/>
    <w:rsid w:val="00CD4182"/>
    <w:rsid w:val="00CD6979"/>
    <w:rsid w:val="00CE26C3"/>
    <w:rsid w:val="00CE4EF0"/>
    <w:rsid w:val="00CF0BAE"/>
    <w:rsid w:val="00CF549D"/>
    <w:rsid w:val="00D045B2"/>
    <w:rsid w:val="00D05081"/>
    <w:rsid w:val="00D053FF"/>
    <w:rsid w:val="00D05B90"/>
    <w:rsid w:val="00D06C46"/>
    <w:rsid w:val="00D104EB"/>
    <w:rsid w:val="00D16483"/>
    <w:rsid w:val="00D16CB7"/>
    <w:rsid w:val="00D17E18"/>
    <w:rsid w:val="00D231DE"/>
    <w:rsid w:val="00D263B3"/>
    <w:rsid w:val="00D30673"/>
    <w:rsid w:val="00D33DAF"/>
    <w:rsid w:val="00D432F2"/>
    <w:rsid w:val="00D4732C"/>
    <w:rsid w:val="00D54DC5"/>
    <w:rsid w:val="00D577B6"/>
    <w:rsid w:val="00D57E1C"/>
    <w:rsid w:val="00D62614"/>
    <w:rsid w:val="00D67C1C"/>
    <w:rsid w:val="00D67D55"/>
    <w:rsid w:val="00D67F70"/>
    <w:rsid w:val="00D81264"/>
    <w:rsid w:val="00D94D10"/>
    <w:rsid w:val="00DA0838"/>
    <w:rsid w:val="00DA6045"/>
    <w:rsid w:val="00DA6EC7"/>
    <w:rsid w:val="00DA7C01"/>
    <w:rsid w:val="00DB3575"/>
    <w:rsid w:val="00DC0052"/>
    <w:rsid w:val="00DD01C9"/>
    <w:rsid w:val="00DD6BF1"/>
    <w:rsid w:val="00DE183A"/>
    <w:rsid w:val="00DE45A7"/>
    <w:rsid w:val="00DF000F"/>
    <w:rsid w:val="00DF2129"/>
    <w:rsid w:val="00E04F97"/>
    <w:rsid w:val="00E05806"/>
    <w:rsid w:val="00E0712D"/>
    <w:rsid w:val="00E101D9"/>
    <w:rsid w:val="00E11059"/>
    <w:rsid w:val="00E1109B"/>
    <w:rsid w:val="00E15687"/>
    <w:rsid w:val="00E15CC1"/>
    <w:rsid w:val="00E163C5"/>
    <w:rsid w:val="00E16502"/>
    <w:rsid w:val="00E2351C"/>
    <w:rsid w:val="00E23BA9"/>
    <w:rsid w:val="00E25199"/>
    <w:rsid w:val="00E32088"/>
    <w:rsid w:val="00E34286"/>
    <w:rsid w:val="00E40E80"/>
    <w:rsid w:val="00E42A88"/>
    <w:rsid w:val="00E52341"/>
    <w:rsid w:val="00E52D2D"/>
    <w:rsid w:val="00E5531B"/>
    <w:rsid w:val="00E564CD"/>
    <w:rsid w:val="00E60C0F"/>
    <w:rsid w:val="00E611E0"/>
    <w:rsid w:val="00E6246E"/>
    <w:rsid w:val="00E67F9B"/>
    <w:rsid w:val="00E70A87"/>
    <w:rsid w:val="00E70AB3"/>
    <w:rsid w:val="00E713C0"/>
    <w:rsid w:val="00E71982"/>
    <w:rsid w:val="00E729D3"/>
    <w:rsid w:val="00E72C8E"/>
    <w:rsid w:val="00E73CD3"/>
    <w:rsid w:val="00E75213"/>
    <w:rsid w:val="00E75D78"/>
    <w:rsid w:val="00E76270"/>
    <w:rsid w:val="00E80642"/>
    <w:rsid w:val="00E848FB"/>
    <w:rsid w:val="00E84919"/>
    <w:rsid w:val="00E90518"/>
    <w:rsid w:val="00E9179A"/>
    <w:rsid w:val="00E92148"/>
    <w:rsid w:val="00E936A8"/>
    <w:rsid w:val="00E973DA"/>
    <w:rsid w:val="00EA1D3B"/>
    <w:rsid w:val="00EA2986"/>
    <w:rsid w:val="00EA536A"/>
    <w:rsid w:val="00EA57A0"/>
    <w:rsid w:val="00EA5892"/>
    <w:rsid w:val="00EB24CB"/>
    <w:rsid w:val="00EB6563"/>
    <w:rsid w:val="00EC48B9"/>
    <w:rsid w:val="00EC4F97"/>
    <w:rsid w:val="00EC542A"/>
    <w:rsid w:val="00EC71C8"/>
    <w:rsid w:val="00ED0B0F"/>
    <w:rsid w:val="00ED1981"/>
    <w:rsid w:val="00EE4B9D"/>
    <w:rsid w:val="00EE4E7B"/>
    <w:rsid w:val="00EE7FAB"/>
    <w:rsid w:val="00EF2F8C"/>
    <w:rsid w:val="00EF51EC"/>
    <w:rsid w:val="00EF566F"/>
    <w:rsid w:val="00F04BA1"/>
    <w:rsid w:val="00F059A7"/>
    <w:rsid w:val="00F10E94"/>
    <w:rsid w:val="00F13292"/>
    <w:rsid w:val="00F137B8"/>
    <w:rsid w:val="00F15161"/>
    <w:rsid w:val="00F172ED"/>
    <w:rsid w:val="00F2186F"/>
    <w:rsid w:val="00F2292E"/>
    <w:rsid w:val="00F22CE7"/>
    <w:rsid w:val="00F23DB1"/>
    <w:rsid w:val="00F25F9D"/>
    <w:rsid w:val="00F30DBE"/>
    <w:rsid w:val="00F3171C"/>
    <w:rsid w:val="00F32E97"/>
    <w:rsid w:val="00F36E81"/>
    <w:rsid w:val="00F42FE1"/>
    <w:rsid w:val="00F44323"/>
    <w:rsid w:val="00F4573C"/>
    <w:rsid w:val="00F45C49"/>
    <w:rsid w:val="00F47009"/>
    <w:rsid w:val="00F47075"/>
    <w:rsid w:val="00F470CF"/>
    <w:rsid w:val="00F471A6"/>
    <w:rsid w:val="00F53B23"/>
    <w:rsid w:val="00F61C63"/>
    <w:rsid w:val="00F6224B"/>
    <w:rsid w:val="00F66C50"/>
    <w:rsid w:val="00F67DC8"/>
    <w:rsid w:val="00F75391"/>
    <w:rsid w:val="00F75938"/>
    <w:rsid w:val="00F82471"/>
    <w:rsid w:val="00F86FD5"/>
    <w:rsid w:val="00F95C43"/>
    <w:rsid w:val="00F96FE6"/>
    <w:rsid w:val="00F976CB"/>
    <w:rsid w:val="00FA791E"/>
    <w:rsid w:val="00FB04CB"/>
    <w:rsid w:val="00FB266B"/>
    <w:rsid w:val="00FB2D34"/>
    <w:rsid w:val="00FB34F7"/>
    <w:rsid w:val="00FB370B"/>
    <w:rsid w:val="00FC1804"/>
    <w:rsid w:val="00FC36EF"/>
    <w:rsid w:val="00FC75F8"/>
    <w:rsid w:val="00FD1764"/>
    <w:rsid w:val="00FD306F"/>
    <w:rsid w:val="00FD719E"/>
    <w:rsid w:val="00FE091E"/>
    <w:rsid w:val="00FF151C"/>
    <w:rsid w:val="00FF33DD"/>
    <w:rsid w:val="00FF6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08257"/>
    <o:shapelayout v:ext="edit">
      <o:idmap v:ext="edit" data="1"/>
    </o:shapelayout>
  </w:shapeDefaults>
  <w:decimalSymbol w:val=","/>
  <w:listSeparator w:val=";"/>
  <w14:docId w14:val="7A7E7E13"/>
  <w15:docId w15:val="{437C3A82-352F-4B52-B0F6-1A7855272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1B19"/>
  </w:style>
  <w:style w:type="paragraph" w:styleId="1">
    <w:name w:val="heading 1"/>
    <w:basedOn w:val="a"/>
    <w:next w:val="a"/>
    <w:link w:val="10"/>
    <w:uiPriority w:val="9"/>
    <w:qFormat/>
    <w:rsid w:val="005A49DD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20">
    <w:name w:val="heading 2"/>
    <w:basedOn w:val="a"/>
    <w:next w:val="a"/>
    <w:link w:val="21"/>
    <w:qFormat/>
    <w:rsid w:val="00296612"/>
    <w:pPr>
      <w:keepNext/>
      <w:ind w:left="5103"/>
      <w:outlineLvl w:val="1"/>
    </w:pPr>
    <w:rPr>
      <w:b/>
      <w:bCs/>
      <w:sz w:val="24"/>
      <w:szCs w:val="24"/>
    </w:rPr>
  </w:style>
  <w:style w:type="paragraph" w:styleId="3">
    <w:name w:val="heading 3"/>
    <w:basedOn w:val="a"/>
    <w:next w:val="a"/>
    <w:link w:val="30"/>
    <w:uiPriority w:val="9"/>
    <w:qFormat/>
    <w:rsid w:val="00296612"/>
    <w:pPr>
      <w:keepNext/>
      <w:keepLines/>
      <w:spacing w:before="200"/>
      <w:outlineLvl w:val="2"/>
    </w:pPr>
    <w:rPr>
      <w:rFonts w:ascii="Cambria" w:hAnsi="Cambria"/>
      <w:b/>
      <w:bCs/>
      <w:color w:val="4F81BD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9E1B19"/>
    <w:pPr>
      <w:tabs>
        <w:tab w:val="center" w:pos="4153"/>
        <w:tab w:val="right" w:pos="8306"/>
      </w:tabs>
    </w:pPr>
  </w:style>
  <w:style w:type="paragraph" w:styleId="a4">
    <w:name w:val="footer"/>
    <w:basedOn w:val="a"/>
    <w:rsid w:val="009E1B19"/>
    <w:pPr>
      <w:tabs>
        <w:tab w:val="center" w:pos="4153"/>
        <w:tab w:val="right" w:pos="8306"/>
      </w:tabs>
    </w:pPr>
  </w:style>
  <w:style w:type="character" w:styleId="a5">
    <w:name w:val="page number"/>
    <w:basedOn w:val="a0"/>
    <w:rsid w:val="009E1B19"/>
  </w:style>
  <w:style w:type="character" w:styleId="a6">
    <w:name w:val="Hyperlink"/>
    <w:uiPriority w:val="99"/>
    <w:rsid w:val="009E1B19"/>
    <w:rPr>
      <w:color w:val="0000FF"/>
      <w:u w:val="single"/>
    </w:rPr>
  </w:style>
  <w:style w:type="character" w:customStyle="1" w:styleId="21">
    <w:name w:val="Заголовок 2 Знак"/>
    <w:link w:val="20"/>
    <w:semiHidden/>
    <w:rsid w:val="00296612"/>
    <w:rPr>
      <w:b/>
      <w:bCs/>
      <w:sz w:val="24"/>
      <w:szCs w:val="24"/>
    </w:rPr>
  </w:style>
  <w:style w:type="character" w:customStyle="1" w:styleId="30">
    <w:name w:val="Заголовок 3 Знак"/>
    <w:link w:val="3"/>
    <w:uiPriority w:val="9"/>
    <w:semiHidden/>
    <w:rsid w:val="00296612"/>
    <w:rPr>
      <w:rFonts w:ascii="Cambria" w:hAnsi="Cambria"/>
      <w:b/>
      <w:bCs/>
      <w:color w:val="4F81BD"/>
      <w:sz w:val="24"/>
      <w:szCs w:val="24"/>
    </w:rPr>
  </w:style>
  <w:style w:type="paragraph" w:styleId="a7">
    <w:name w:val="List Paragraph"/>
    <w:basedOn w:val="a"/>
    <w:uiPriority w:val="34"/>
    <w:qFormat/>
    <w:rsid w:val="00296612"/>
    <w:pPr>
      <w:ind w:left="720"/>
      <w:contextualSpacing/>
    </w:pPr>
    <w:rPr>
      <w:sz w:val="24"/>
      <w:szCs w:val="24"/>
    </w:rPr>
  </w:style>
  <w:style w:type="character" w:customStyle="1" w:styleId="ConsPlusNormal">
    <w:name w:val="ConsPlusNormal Знак"/>
    <w:link w:val="ConsPlusNormal0"/>
    <w:locked/>
    <w:rsid w:val="00296612"/>
    <w:rPr>
      <w:rFonts w:ascii="Arial" w:hAnsi="Arial" w:cs="Arial"/>
      <w:lang w:val="ru-RU" w:eastAsia="ru-RU" w:bidi="ar-SA"/>
    </w:rPr>
  </w:style>
  <w:style w:type="paragraph" w:customStyle="1" w:styleId="ConsPlusNormal0">
    <w:name w:val="ConsPlusNormal"/>
    <w:link w:val="ConsPlusNormal"/>
    <w:rsid w:val="00296612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character" w:customStyle="1" w:styleId="10">
    <w:name w:val="Заголовок 1 Знак"/>
    <w:link w:val="1"/>
    <w:uiPriority w:val="9"/>
    <w:rsid w:val="005A49DD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a8">
    <w:name w:val="Balloon Text"/>
    <w:basedOn w:val="a"/>
    <w:link w:val="a9"/>
    <w:uiPriority w:val="99"/>
    <w:semiHidden/>
    <w:unhideWhenUsed/>
    <w:rsid w:val="001A0670"/>
    <w:rPr>
      <w:rFonts w:ascii="Segoe UI" w:hAnsi="Segoe UI"/>
      <w:sz w:val="18"/>
      <w:szCs w:val="18"/>
    </w:rPr>
  </w:style>
  <w:style w:type="character" w:customStyle="1" w:styleId="a9">
    <w:name w:val="Текст выноски Знак"/>
    <w:link w:val="a8"/>
    <w:uiPriority w:val="99"/>
    <w:semiHidden/>
    <w:rsid w:val="001A0670"/>
    <w:rPr>
      <w:rFonts w:ascii="Segoe UI" w:hAnsi="Segoe UI" w:cs="Segoe UI"/>
      <w:sz w:val="18"/>
      <w:szCs w:val="18"/>
    </w:rPr>
  </w:style>
  <w:style w:type="paragraph" w:styleId="aa">
    <w:name w:val="Normal (Web)"/>
    <w:aliases w:val="Обычный (Web)"/>
    <w:basedOn w:val="a"/>
    <w:rsid w:val="00375384"/>
    <w:pPr>
      <w:spacing w:before="100" w:beforeAutospacing="1" w:after="100" w:afterAutospacing="1"/>
    </w:pPr>
    <w:rPr>
      <w:sz w:val="24"/>
      <w:szCs w:val="24"/>
    </w:rPr>
  </w:style>
  <w:style w:type="table" w:styleId="ab">
    <w:name w:val="Table Grid"/>
    <w:basedOn w:val="a1"/>
    <w:uiPriority w:val="39"/>
    <w:rsid w:val="004310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Абзац списка1"/>
    <w:basedOn w:val="a"/>
    <w:rsid w:val="00F36E81"/>
    <w:pPr>
      <w:ind w:left="720" w:firstLine="709"/>
      <w:contextualSpacing/>
      <w:jc w:val="both"/>
    </w:pPr>
    <w:rPr>
      <w:sz w:val="24"/>
      <w:szCs w:val="22"/>
      <w:lang w:eastAsia="en-US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3928E8"/>
    <w:rPr>
      <w:color w:val="605E5C"/>
      <w:shd w:val="clear" w:color="auto" w:fill="E1DFDD"/>
    </w:rPr>
  </w:style>
  <w:style w:type="paragraph" w:customStyle="1" w:styleId="22">
    <w:name w:val="Стиль2"/>
    <w:basedOn w:val="2"/>
    <w:rsid w:val="00D053FF"/>
    <w:pPr>
      <w:keepNext/>
      <w:keepLines/>
      <w:widowControl w:val="0"/>
      <w:numPr>
        <w:ilvl w:val="1"/>
        <w:numId w:val="0"/>
      </w:numPr>
      <w:suppressLineNumbers/>
      <w:tabs>
        <w:tab w:val="num" w:pos="432"/>
      </w:tabs>
      <w:suppressAutoHyphens/>
      <w:spacing w:after="60"/>
      <w:ind w:left="432" w:hanging="432"/>
      <w:contextualSpacing w:val="0"/>
      <w:jc w:val="both"/>
    </w:pPr>
    <w:rPr>
      <w:b/>
      <w:sz w:val="24"/>
    </w:rPr>
  </w:style>
  <w:style w:type="paragraph" w:styleId="2">
    <w:name w:val="List Number 2"/>
    <w:basedOn w:val="a"/>
    <w:uiPriority w:val="99"/>
    <w:semiHidden/>
    <w:unhideWhenUsed/>
    <w:rsid w:val="00D053FF"/>
    <w:pPr>
      <w:numPr>
        <w:numId w:val="38"/>
      </w:numPr>
      <w:tabs>
        <w:tab w:val="num" w:pos="643"/>
      </w:tabs>
      <w:ind w:left="643" w:hanging="360"/>
      <w:contextualSpacing/>
    </w:pPr>
  </w:style>
  <w:style w:type="paragraph" w:styleId="ac">
    <w:name w:val="Normal Indent"/>
    <w:basedOn w:val="a"/>
    <w:rsid w:val="00C94CC0"/>
    <w:pPr>
      <w:ind w:left="708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65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4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98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546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44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317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511633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single" w:sz="12" w:space="0" w:color="D3D7DB"/>
                                <w:left w:val="single" w:sz="12" w:space="0" w:color="D3D7DB"/>
                                <w:bottom w:val="single" w:sz="12" w:space="0" w:color="D3D7DB"/>
                                <w:right w:val="single" w:sz="12" w:space="0" w:color="D3D7D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04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5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1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3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64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37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70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21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664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121334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single" w:sz="12" w:space="0" w:color="D3D7DB"/>
                                <w:left w:val="single" w:sz="12" w:space="0" w:color="D3D7DB"/>
                                <w:bottom w:val="single" w:sz="12" w:space="0" w:color="D3D7DB"/>
                                <w:right w:val="single" w:sz="12" w:space="0" w:color="D3D7DB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328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1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24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6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8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2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2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12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052579">
              <w:marLeft w:val="0"/>
              <w:marRight w:val="0"/>
              <w:marTop w:val="12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357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762515">
                      <w:marLeft w:val="225"/>
                      <w:marRight w:val="0"/>
                      <w:marTop w:val="22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025300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100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908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780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621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7856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4025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712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260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zakupki.gov.ru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utp.sberbank-ast.ru" TargetMode="Externa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://ughpy.ru/" TargetMode="External"/><Relationship Id="rId2" Type="http://schemas.openxmlformats.org/officeDocument/2006/relationships/hyperlink" Target="mailto:admin@ughpy.ru" TargetMode="External"/><Relationship Id="rId1" Type="http://schemas.openxmlformats.org/officeDocument/2006/relationships/image" Target="media/image1.png"/><Relationship Id="rId5" Type="http://schemas.openxmlformats.org/officeDocument/2006/relationships/hyperlink" Target="http://ughpy.ru/" TargetMode="External"/><Relationship Id="rId4" Type="http://schemas.openxmlformats.org/officeDocument/2006/relationships/hyperlink" Target="mailto:admin@ughpy.ru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K:\!&#1058;&#1080;&#1087;&#1086;&#1074;&#1099;&#1077;%20&#1076;&#1086;&#1082;&#1091;&#1084;&#1077;&#1085;&#1090;&#1099;%20&#1059;&#1043;&#1061;\&#1059;&#1043;&#1061;%20&#1060;&#1080;&#1088;&#1084;&#1077;&#1085;&#1085;&#1099;&#1081;%202016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26DF6F-C72C-451A-B474-3118DD5301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УГХ Фирменный 2016</Template>
  <TotalTime>170</TotalTime>
  <Pages>2</Pages>
  <Words>584</Words>
  <Characters>4218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MUP UGH</Company>
  <LinksUpToDate>false</LinksUpToDate>
  <CharactersWithSpaces>4793</CharactersWithSpaces>
  <SharedDoc>false</SharedDoc>
  <HLinks>
    <vt:vector size="12" baseType="variant">
      <vt:variant>
        <vt:i4>1179717</vt:i4>
      </vt:variant>
      <vt:variant>
        <vt:i4>3</vt:i4>
      </vt:variant>
      <vt:variant>
        <vt:i4>0</vt:i4>
      </vt:variant>
      <vt:variant>
        <vt:i4>5</vt:i4>
      </vt:variant>
      <vt:variant>
        <vt:lpwstr>http://ughpy.ru/</vt:lpwstr>
      </vt:variant>
      <vt:variant>
        <vt:lpwstr/>
      </vt:variant>
      <vt:variant>
        <vt:i4>1441854</vt:i4>
      </vt:variant>
      <vt:variant>
        <vt:i4>0</vt:i4>
      </vt:variant>
      <vt:variant>
        <vt:i4>0</vt:i4>
      </vt:variant>
      <vt:variant>
        <vt:i4>5</vt:i4>
      </vt:variant>
      <vt:variant>
        <vt:lpwstr>mailto:admin@ughpy.ru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EukachEA</cp:lastModifiedBy>
  <cp:revision>85</cp:revision>
  <cp:lastPrinted>2026-07-27T06:33:00Z</cp:lastPrinted>
  <dcterms:created xsi:type="dcterms:W3CDTF">2025-03-24T05:46:00Z</dcterms:created>
  <dcterms:modified xsi:type="dcterms:W3CDTF">2026-07-27T06:41:00Z</dcterms:modified>
</cp:coreProperties>
</file>