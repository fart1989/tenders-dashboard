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234C" w14:textId="77777777" w:rsidR="002068A2" w:rsidRDefault="00467B80" w:rsidP="00EA2986">
      <w:pPr>
        <w:suppressAutoHyphens/>
        <w:ind w:left="5529"/>
        <w:rPr>
          <w:sz w:val="24"/>
          <w:szCs w:val="24"/>
          <w:lang w:eastAsia="ar-SA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4021AA8F" wp14:editId="66990271">
                <wp:simplePos x="0" y="0"/>
                <wp:positionH relativeFrom="page">
                  <wp:posOffset>4333875</wp:posOffset>
                </wp:positionH>
                <wp:positionV relativeFrom="page">
                  <wp:posOffset>1019175</wp:posOffset>
                </wp:positionV>
                <wp:extent cx="2734945" cy="12573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94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8BFBE" w14:textId="77777777" w:rsidR="0079765A" w:rsidRPr="00F53B23" w:rsidRDefault="0079765A" w:rsidP="00F53B23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21AA8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41.25pt;margin-top:80.25pt;width:215.35pt;height:99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" stroked="f">
                <v:textbox inset="0,0,0,0">
                  <w:txbxContent>
                    <w:p w14:paraId="07C8BFBE" w14:textId="77777777" w:rsidR="0079765A" w:rsidRPr="00F53B23" w:rsidRDefault="0079765A" w:rsidP="00F53B23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C31CDCA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3DB0742F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3565F296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23183139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72250B2E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122ADBC0" w14:textId="77777777" w:rsidR="002068A2" w:rsidRDefault="00467B80" w:rsidP="00EA2986">
      <w:pPr>
        <w:suppressAutoHyphens/>
        <w:ind w:left="5529"/>
        <w:rPr>
          <w:sz w:val="24"/>
          <w:szCs w:val="24"/>
          <w:lang w:eastAsia="ar-SA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16FFA8BB" wp14:editId="68F8D530">
                <wp:simplePos x="0" y="0"/>
                <wp:positionH relativeFrom="margin">
                  <wp:align>left</wp:align>
                </wp:positionH>
                <wp:positionV relativeFrom="page">
                  <wp:posOffset>2495550</wp:posOffset>
                </wp:positionV>
                <wp:extent cx="2505075" cy="333375"/>
                <wp:effectExtent l="0" t="0" r="9525" b="9525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76008" w14:textId="1329BF55" w:rsidR="0079765A" w:rsidRPr="003C5BD8" w:rsidRDefault="0079765A" w:rsidP="0048633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C5BD8">
                              <w:rPr>
                                <w:sz w:val="24"/>
                                <w:szCs w:val="24"/>
                              </w:rPr>
                              <w:t>от “</w:t>
                            </w:r>
                            <w:r w:rsidR="00405294">
                              <w:rPr>
                                <w:sz w:val="24"/>
                                <w:szCs w:val="24"/>
                              </w:rPr>
                              <w:t>24</w:t>
                            </w:r>
                            <w:r w:rsidRPr="003C5BD8">
                              <w:rPr>
                                <w:sz w:val="24"/>
                                <w:szCs w:val="24"/>
                              </w:rPr>
                              <w:t>”</w:t>
                            </w:r>
                            <w:r w:rsidR="00EC4F97" w:rsidRPr="00EC4F9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11986">
                              <w:rPr>
                                <w:sz w:val="24"/>
                                <w:szCs w:val="24"/>
                              </w:rPr>
                              <w:t>августа</w:t>
                            </w:r>
                            <w:r w:rsidR="003565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5BD8">
                              <w:rPr>
                                <w:sz w:val="24"/>
                                <w:szCs w:val="24"/>
                              </w:rPr>
                              <w:t>20</w:t>
                            </w:r>
                            <w:r w:rsidR="006B240E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="002C34D1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  <w:r w:rsidRPr="003C5BD8">
                              <w:rPr>
                                <w:sz w:val="24"/>
                                <w:szCs w:val="24"/>
                              </w:rPr>
                              <w:t>г. №б/н</w:t>
                            </w:r>
                          </w:p>
                          <w:p w14:paraId="6C5BF031" w14:textId="77777777" w:rsidR="0079765A" w:rsidRPr="003C5BD8" w:rsidRDefault="0079765A" w:rsidP="0048633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E1A671D" w14:textId="77777777" w:rsidR="0079765A" w:rsidRDefault="0079765A" w:rsidP="00486338">
                            <w:pPr>
                              <w:jc w:val="center"/>
                            </w:pPr>
                          </w:p>
                          <w:p w14:paraId="75F278CE" w14:textId="77777777" w:rsidR="0079765A" w:rsidRPr="00573297" w:rsidRDefault="0079765A" w:rsidP="004863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FFA8B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0;margin-top:196.5pt;width:197.25pt;height:26.2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" stroked="f">
                <v:textbox>
                  <w:txbxContent>
                    <w:p w14:paraId="69E76008" w14:textId="1329BF55" w:rsidR="0079765A" w:rsidRPr="003C5BD8" w:rsidRDefault="0079765A" w:rsidP="0048633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C5BD8">
                        <w:rPr>
                          <w:sz w:val="24"/>
                          <w:szCs w:val="24"/>
                        </w:rPr>
                        <w:t>от “</w:t>
                      </w:r>
                      <w:r w:rsidR="00405294">
                        <w:rPr>
                          <w:sz w:val="24"/>
                          <w:szCs w:val="24"/>
                        </w:rPr>
                        <w:t>24</w:t>
                      </w:r>
                      <w:r w:rsidRPr="003C5BD8">
                        <w:rPr>
                          <w:sz w:val="24"/>
                          <w:szCs w:val="24"/>
                        </w:rPr>
                        <w:t>”</w:t>
                      </w:r>
                      <w:r w:rsidR="00EC4F97" w:rsidRPr="00EC4F9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11986">
                        <w:rPr>
                          <w:sz w:val="24"/>
                          <w:szCs w:val="24"/>
                        </w:rPr>
                        <w:t>августа</w:t>
                      </w:r>
                      <w:r w:rsidR="0035652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C5BD8">
                        <w:rPr>
                          <w:sz w:val="24"/>
                          <w:szCs w:val="24"/>
                        </w:rPr>
                        <w:t>20</w:t>
                      </w:r>
                      <w:r w:rsidR="006B240E">
                        <w:rPr>
                          <w:sz w:val="24"/>
                          <w:szCs w:val="24"/>
                        </w:rPr>
                        <w:t>2</w:t>
                      </w:r>
                      <w:r w:rsidR="002C34D1">
                        <w:rPr>
                          <w:sz w:val="24"/>
                          <w:szCs w:val="24"/>
                        </w:rPr>
                        <w:t>6</w:t>
                      </w:r>
                      <w:r w:rsidRPr="003C5BD8">
                        <w:rPr>
                          <w:sz w:val="24"/>
                          <w:szCs w:val="24"/>
                        </w:rPr>
                        <w:t>г. №б/н</w:t>
                      </w:r>
                    </w:p>
                    <w:p w14:paraId="6C5BF031" w14:textId="77777777" w:rsidR="0079765A" w:rsidRPr="003C5BD8" w:rsidRDefault="0079765A" w:rsidP="0048633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1E1A671D" w14:textId="77777777" w:rsidR="0079765A" w:rsidRDefault="0079765A" w:rsidP="00486338">
                      <w:pPr>
                        <w:jc w:val="center"/>
                      </w:pPr>
                    </w:p>
                    <w:p w14:paraId="75F278CE" w14:textId="77777777" w:rsidR="0079765A" w:rsidRPr="00573297" w:rsidRDefault="0079765A" w:rsidP="00486338">
                      <w:pPr>
                        <w:jc w:val="center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13D07EE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6D65EB42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79FF2CD9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4D6873FF" w14:textId="77777777" w:rsidR="00361FB8" w:rsidRDefault="00361FB8" w:rsidP="00B716A9">
      <w:pPr>
        <w:suppressAutoHyphens/>
        <w:rPr>
          <w:sz w:val="24"/>
          <w:szCs w:val="24"/>
          <w:lang w:eastAsia="ar-SA"/>
        </w:rPr>
      </w:pPr>
    </w:p>
    <w:p w14:paraId="3B36DE85" w14:textId="77777777" w:rsidR="001A0670" w:rsidRDefault="001A0670" w:rsidP="00A414E0">
      <w:pPr>
        <w:suppressAutoHyphens/>
        <w:spacing w:line="288" w:lineRule="auto"/>
        <w:rPr>
          <w:sz w:val="24"/>
          <w:szCs w:val="24"/>
          <w:lang w:eastAsia="ar-SA"/>
        </w:rPr>
      </w:pPr>
    </w:p>
    <w:p w14:paraId="430368D6" w14:textId="49143A95" w:rsidR="00AC76F6" w:rsidRPr="00524B71" w:rsidRDefault="00BF4425" w:rsidP="00524B71">
      <w:pPr>
        <w:suppressAutoHyphens/>
        <w:jc w:val="center"/>
        <w:rPr>
          <w:b/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>Решение Заказчика</w:t>
      </w:r>
    </w:p>
    <w:p w14:paraId="74D9AF62" w14:textId="77777777" w:rsidR="003C5BD8" w:rsidRPr="00524B71" w:rsidRDefault="00BF4425" w:rsidP="00524B71">
      <w:pPr>
        <w:suppressAutoHyphens/>
        <w:jc w:val="center"/>
        <w:rPr>
          <w:b/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 xml:space="preserve">о </w:t>
      </w:r>
      <w:r w:rsidR="000E394F" w:rsidRPr="00524B71">
        <w:rPr>
          <w:b/>
          <w:sz w:val="24"/>
          <w:szCs w:val="24"/>
          <w:lang w:eastAsia="ar-SA"/>
        </w:rPr>
        <w:t>внесени</w:t>
      </w:r>
      <w:r w:rsidR="00A154C7" w:rsidRPr="00524B71">
        <w:rPr>
          <w:b/>
          <w:sz w:val="24"/>
          <w:szCs w:val="24"/>
          <w:lang w:eastAsia="ar-SA"/>
        </w:rPr>
        <w:t>и</w:t>
      </w:r>
      <w:r w:rsidR="00764A26" w:rsidRPr="00524B71">
        <w:rPr>
          <w:b/>
          <w:sz w:val="24"/>
          <w:szCs w:val="24"/>
          <w:lang w:eastAsia="ar-SA"/>
        </w:rPr>
        <w:t xml:space="preserve"> изменений</w:t>
      </w:r>
      <w:r w:rsidR="002A37D6" w:rsidRPr="00524B71">
        <w:rPr>
          <w:b/>
          <w:sz w:val="24"/>
          <w:szCs w:val="24"/>
          <w:lang w:eastAsia="ar-SA"/>
        </w:rPr>
        <w:t xml:space="preserve"> в</w:t>
      </w:r>
      <w:r w:rsidR="007D691C" w:rsidRPr="00524B71">
        <w:rPr>
          <w:b/>
          <w:sz w:val="24"/>
          <w:szCs w:val="24"/>
          <w:lang w:eastAsia="ar-SA"/>
        </w:rPr>
        <w:t xml:space="preserve"> извещение и докуме</w:t>
      </w:r>
      <w:r w:rsidR="005A1522" w:rsidRPr="00524B71">
        <w:rPr>
          <w:b/>
          <w:sz w:val="24"/>
          <w:szCs w:val="24"/>
          <w:lang w:eastAsia="ar-SA"/>
        </w:rPr>
        <w:t>н</w:t>
      </w:r>
      <w:r w:rsidR="007D691C" w:rsidRPr="00524B71">
        <w:rPr>
          <w:b/>
          <w:sz w:val="24"/>
          <w:szCs w:val="24"/>
          <w:lang w:eastAsia="ar-SA"/>
        </w:rPr>
        <w:t xml:space="preserve">тацию </w:t>
      </w:r>
    </w:p>
    <w:p w14:paraId="5E2A340B" w14:textId="77777777" w:rsidR="005D0CF8" w:rsidRPr="00524B71" w:rsidRDefault="002A37D6" w:rsidP="00524B71">
      <w:pPr>
        <w:suppressAutoHyphens/>
        <w:jc w:val="center"/>
        <w:rPr>
          <w:b/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>об аукционе в электронной форме</w:t>
      </w:r>
    </w:p>
    <w:p w14:paraId="141B6423" w14:textId="77777777" w:rsidR="003C5BD8" w:rsidRPr="00524B71" w:rsidRDefault="003C5BD8" w:rsidP="00524B71">
      <w:pPr>
        <w:suppressAutoHyphens/>
        <w:jc w:val="center"/>
        <w:rPr>
          <w:b/>
          <w:sz w:val="24"/>
          <w:szCs w:val="24"/>
          <w:lang w:eastAsia="ar-SA"/>
        </w:rPr>
      </w:pPr>
    </w:p>
    <w:p w14:paraId="79DD59E5" w14:textId="3DCA690F" w:rsidR="00361FB8" w:rsidRPr="00420766" w:rsidRDefault="00361FB8" w:rsidP="00526BEC">
      <w:pPr>
        <w:tabs>
          <w:tab w:val="left" w:pos="142"/>
        </w:tabs>
        <w:suppressAutoHyphens/>
        <w:ind w:firstLine="567"/>
        <w:jc w:val="both"/>
        <w:rPr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 xml:space="preserve">Дата принятия решения: </w:t>
      </w:r>
      <w:r w:rsidR="00405294">
        <w:rPr>
          <w:bCs/>
          <w:sz w:val="24"/>
          <w:szCs w:val="24"/>
          <w:lang w:eastAsia="ar-SA"/>
        </w:rPr>
        <w:t>24</w:t>
      </w:r>
      <w:r w:rsidR="00A17E40">
        <w:rPr>
          <w:bCs/>
          <w:sz w:val="24"/>
          <w:szCs w:val="24"/>
          <w:lang w:eastAsia="ar-SA"/>
        </w:rPr>
        <w:t>.</w:t>
      </w:r>
      <w:r w:rsidR="00655389">
        <w:rPr>
          <w:bCs/>
          <w:sz w:val="24"/>
          <w:szCs w:val="24"/>
          <w:lang w:eastAsia="ar-SA"/>
        </w:rPr>
        <w:t>0</w:t>
      </w:r>
      <w:r w:rsidR="00E11986">
        <w:rPr>
          <w:bCs/>
          <w:sz w:val="24"/>
          <w:szCs w:val="24"/>
          <w:lang w:eastAsia="ar-SA"/>
        </w:rPr>
        <w:t>8</w:t>
      </w:r>
      <w:r w:rsidR="00C776BD" w:rsidRPr="00420766">
        <w:rPr>
          <w:sz w:val="24"/>
          <w:szCs w:val="24"/>
          <w:lang w:eastAsia="ar-SA"/>
        </w:rPr>
        <w:t>.</w:t>
      </w:r>
      <w:r w:rsidR="00EC4F97" w:rsidRPr="00420766">
        <w:rPr>
          <w:sz w:val="24"/>
          <w:szCs w:val="24"/>
          <w:lang w:eastAsia="ar-SA"/>
        </w:rPr>
        <w:t>202</w:t>
      </w:r>
      <w:r w:rsidR="002C34D1">
        <w:rPr>
          <w:sz w:val="24"/>
          <w:szCs w:val="24"/>
          <w:lang w:eastAsia="ar-SA"/>
        </w:rPr>
        <w:t>6</w:t>
      </w:r>
      <w:r w:rsidR="0079765A" w:rsidRPr="00420766">
        <w:rPr>
          <w:sz w:val="24"/>
          <w:szCs w:val="24"/>
          <w:lang w:eastAsia="ar-SA"/>
        </w:rPr>
        <w:t>г.</w:t>
      </w:r>
    </w:p>
    <w:p w14:paraId="0CB3DD01" w14:textId="22A9E538" w:rsidR="00BC5370" w:rsidRDefault="0070483A" w:rsidP="00526BEC">
      <w:pPr>
        <w:suppressAutoHyphens/>
        <w:ind w:firstLine="567"/>
        <w:jc w:val="both"/>
        <w:rPr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>Номер извещения:</w:t>
      </w:r>
      <w:r w:rsidR="00452605" w:rsidRPr="00524B71">
        <w:rPr>
          <w:sz w:val="24"/>
          <w:szCs w:val="24"/>
          <w:lang w:eastAsia="ar-SA"/>
        </w:rPr>
        <w:t xml:space="preserve"> в ЕИС</w:t>
      </w:r>
      <w:r w:rsidR="001F405B">
        <w:rPr>
          <w:sz w:val="24"/>
          <w:szCs w:val="24"/>
          <w:lang w:eastAsia="ar-SA"/>
        </w:rPr>
        <w:t xml:space="preserve"> </w:t>
      </w:r>
      <w:r w:rsidR="000A34F0" w:rsidRPr="000A34F0">
        <w:rPr>
          <w:sz w:val="24"/>
          <w:szCs w:val="24"/>
        </w:rPr>
        <w:t>32616203195</w:t>
      </w:r>
      <w:r w:rsidR="00452605" w:rsidRPr="00524B71">
        <w:rPr>
          <w:sz w:val="24"/>
          <w:szCs w:val="24"/>
          <w:lang w:eastAsia="ar-SA"/>
        </w:rPr>
        <w:t xml:space="preserve">, на </w:t>
      </w:r>
      <w:r w:rsidR="000A34F0" w:rsidRPr="000A34F0">
        <w:rPr>
          <w:sz w:val="24"/>
          <w:szCs w:val="24"/>
          <w:lang w:eastAsia="ar-SA"/>
        </w:rPr>
        <w:t>SBR003-260123029200082</w:t>
      </w:r>
      <w:r w:rsidR="00655389" w:rsidRPr="00655389">
        <w:rPr>
          <w:sz w:val="24"/>
          <w:szCs w:val="24"/>
          <w:lang w:eastAsia="ar-SA"/>
        </w:rPr>
        <w:tab/>
      </w:r>
      <w:r w:rsidR="00395161" w:rsidRPr="00395161">
        <w:rPr>
          <w:sz w:val="24"/>
          <w:szCs w:val="24"/>
          <w:lang w:eastAsia="ar-SA"/>
        </w:rPr>
        <w:tab/>
      </w:r>
      <w:r w:rsidR="003F0A24" w:rsidRPr="003F0A24">
        <w:rPr>
          <w:sz w:val="24"/>
          <w:szCs w:val="24"/>
          <w:lang w:eastAsia="ar-SA"/>
        </w:rPr>
        <w:tab/>
      </w:r>
    </w:p>
    <w:p w14:paraId="09928C85" w14:textId="5A5001A9" w:rsidR="004E0606" w:rsidRDefault="0070483A" w:rsidP="00526BEC">
      <w:pPr>
        <w:suppressAutoHyphens/>
        <w:ind w:firstLine="567"/>
        <w:jc w:val="both"/>
        <w:rPr>
          <w:sz w:val="24"/>
          <w:szCs w:val="24"/>
        </w:rPr>
      </w:pPr>
      <w:r w:rsidRPr="00BC5370">
        <w:rPr>
          <w:b/>
          <w:sz w:val="24"/>
          <w:szCs w:val="24"/>
          <w:lang w:eastAsia="ar-SA"/>
        </w:rPr>
        <w:t>Наименование объекта закупки:</w:t>
      </w:r>
      <w:r w:rsidRPr="00BC5370">
        <w:rPr>
          <w:sz w:val="24"/>
          <w:szCs w:val="24"/>
          <w:lang w:eastAsia="ar-SA"/>
        </w:rPr>
        <w:t xml:space="preserve"> </w:t>
      </w:r>
      <w:r w:rsidR="000A34F0" w:rsidRPr="000A34F0">
        <w:rPr>
          <w:sz w:val="24"/>
          <w:szCs w:val="24"/>
        </w:rPr>
        <w:t>Поставка металлопроката.</w:t>
      </w:r>
    </w:p>
    <w:p w14:paraId="202227C2" w14:textId="1FB8A4AF" w:rsidR="00983517" w:rsidRPr="00BC5370" w:rsidRDefault="000E394F" w:rsidP="00526BEC">
      <w:pPr>
        <w:suppressAutoHyphens/>
        <w:ind w:firstLine="567"/>
        <w:jc w:val="both"/>
        <w:rPr>
          <w:sz w:val="24"/>
          <w:szCs w:val="24"/>
          <w:lang w:eastAsia="ar-SA"/>
        </w:rPr>
      </w:pPr>
      <w:r w:rsidRPr="00BC5370">
        <w:rPr>
          <w:b/>
          <w:sz w:val="24"/>
          <w:szCs w:val="24"/>
          <w:lang w:eastAsia="ar-SA"/>
        </w:rPr>
        <w:t>Заказчиком принято решени</w:t>
      </w:r>
      <w:r w:rsidR="00764A26" w:rsidRPr="00BC5370">
        <w:rPr>
          <w:b/>
          <w:sz w:val="24"/>
          <w:szCs w:val="24"/>
          <w:lang w:eastAsia="ar-SA"/>
        </w:rPr>
        <w:t xml:space="preserve">е о внесении изменений </w:t>
      </w:r>
      <w:r w:rsidR="00983517" w:rsidRPr="00BC5370">
        <w:rPr>
          <w:b/>
          <w:sz w:val="24"/>
          <w:szCs w:val="24"/>
          <w:lang w:eastAsia="ar-SA"/>
        </w:rPr>
        <w:t>в Документацию об а</w:t>
      </w:r>
      <w:r w:rsidR="00BC190C" w:rsidRPr="00BC5370">
        <w:rPr>
          <w:b/>
          <w:sz w:val="24"/>
          <w:szCs w:val="24"/>
          <w:lang w:eastAsia="ar-SA"/>
        </w:rPr>
        <w:t>укционе в электронной форме</w:t>
      </w:r>
      <w:r w:rsidR="00174B4A" w:rsidRPr="00BC5370">
        <w:rPr>
          <w:b/>
          <w:sz w:val="24"/>
          <w:szCs w:val="24"/>
          <w:lang w:eastAsia="ar-SA"/>
        </w:rPr>
        <w:t xml:space="preserve">: </w:t>
      </w:r>
    </w:p>
    <w:p w14:paraId="4AC26259" w14:textId="7E7EFDD0" w:rsidR="0054570F" w:rsidRDefault="00526BEC" w:rsidP="00526BEC">
      <w:pPr>
        <w:suppressAutoHyphens/>
        <w:ind w:firstLine="567"/>
        <w:jc w:val="both"/>
        <w:rPr>
          <w:rFonts w:eastAsia="Calibri"/>
          <w:b/>
          <w:color w:val="000000"/>
          <w:sz w:val="24"/>
          <w:szCs w:val="24"/>
          <w:lang w:eastAsia="en-US"/>
        </w:rPr>
      </w:pPr>
      <w:r>
        <w:rPr>
          <w:b/>
          <w:sz w:val="24"/>
          <w:szCs w:val="24"/>
          <w:lang w:eastAsia="ar-SA"/>
        </w:rPr>
        <w:t xml:space="preserve">1. </w:t>
      </w:r>
      <w:r w:rsidR="0054570F" w:rsidRPr="00524B71">
        <w:rPr>
          <w:b/>
          <w:sz w:val="24"/>
          <w:szCs w:val="24"/>
          <w:lang w:eastAsia="ar-SA"/>
        </w:rPr>
        <w:t xml:space="preserve">В раздел </w:t>
      </w:r>
      <w:r w:rsidR="0054570F" w:rsidRPr="00524B71">
        <w:rPr>
          <w:b/>
          <w:sz w:val="24"/>
          <w:szCs w:val="24"/>
          <w:lang w:val="en-US" w:eastAsia="ar-SA"/>
        </w:rPr>
        <w:t>I</w:t>
      </w:r>
      <w:r w:rsidR="0054570F" w:rsidRPr="00524B71">
        <w:rPr>
          <w:b/>
          <w:sz w:val="24"/>
          <w:szCs w:val="24"/>
          <w:lang w:eastAsia="ar-SA"/>
        </w:rPr>
        <w:t xml:space="preserve"> </w:t>
      </w:r>
      <w:r w:rsidR="0054570F" w:rsidRPr="00524B71">
        <w:rPr>
          <w:b/>
          <w:bCs/>
          <w:sz w:val="24"/>
          <w:szCs w:val="24"/>
        </w:rPr>
        <w:t>ИЗВЕЩЕНИЕ О ПРОВЕДЕНИИ АУКЦИОНА В ЭЛЕКТРОННОЙ ФОРМЕ внести изменения</w:t>
      </w:r>
      <w:r w:rsidR="0054570F" w:rsidRPr="00524B71">
        <w:rPr>
          <w:rFonts w:eastAsia="Calibri"/>
          <w:b/>
          <w:color w:val="000000"/>
          <w:sz w:val="24"/>
          <w:szCs w:val="24"/>
          <w:lang w:eastAsia="en-US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7"/>
        <w:gridCol w:w="2426"/>
        <w:gridCol w:w="6644"/>
      </w:tblGrid>
      <w:tr w:rsidR="00E11986" w:rsidRPr="00F949A6" w14:paraId="53F754DA" w14:textId="77777777" w:rsidTr="0075630E">
        <w:trPr>
          <w:jc w:val="center"/>
        </w:trPr>
        <w:tc>
          <w:tcPr>
            <w:tcW w:w="557" w:type="dxa"/>
          </w:tcPr>
          <w:p w14:paraId="42ABE9B9" w14:textId="624998DE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t>21.</w:t>
            </w:r>
          </w:p>
        </w:tc>
        <w:tc>
          <w:tcPr>
            <w:tcW w:w="2426" w:type="dxa"/>
          </w:tcPr>
          <w:p w14:paraId="58323C77" w14:textId="64022E92" w:rsidR="00E11986" w:rsidRPr="00EB4138" w:rsidRDefault="00E11986" w:rsidP="00E11986">
            <w:pPr>
              <w:jc w:val="both"/>
            </w:pPr>
            <w:r w:rsidRPr="00EB4138">
              <w:t>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6644" w:type="dxa"/>
          </w:tcPr>
          <w:p w14:paraId="128A141C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>Заказчик размещает документацию об аукционе на официальном сайте (</w:t>
            </w:r>
            <w:r w:rsidRPr="00F949A6">
              <w:rPr>
                <w:rStyle w:val="a6"/>
              </w:rPr>
              <w:t>www</w:t>
            </w:r>
            <w:r w:rsidRPr="00F949A6">
              <w:t xml:space="preserve">. </w:t>
            </w:r>
            <w:hyperlink r:id="rId8" w:history="1">
              <w:r w:rsidRPr="00F949A6">
                <w:rPr>
                  <w:rStyle w:val="a6"/>
                </w:rPr>
                <w:t>zakupki.gov.ru</w:t>
              </w:r>
            </w:hyperlink>
            <w:r w:rsidRPr="00F949A6">
              <w:t>) и на сайте электронной площадки (</w:t>
            </w:r>
            <w:hyperlink r:id="rId9" w:history="1">
              <w:r w:rsidRPr="00F949A6">
                <w:rPr>
                  <w:color w:val="0000FF"/>
                  <w:u w:val="single"/>
                </w:rPr>
                <w:t>www.utp.sberbank-ast.ru</w:t>
              </w:r>
            </w:hyperlink>
            <w:r w:rsidRPr="00F949A6">
              <w:t xml:space="preserve">). </w:t>
            </w:r>
          </w:p>
          <w:p w14:paraId="5632400D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Со дня размещения на официальном сайте извещения о проведении аукциона заказчик на основании заявления любого заинтересованного лица, поданного в письменной форме, в том числе по электронной почте, в течение двух рабочих дней со дня получения соответствующего заявления предоставляет такому лицу документацию об аукционе. Документация предоставляется на русском языке. Плата за предоставление документации не взимается. </w:t>
            </w:r>
          </w:p>
          <w:p w14:paraId="60D0104E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>Документация на бумажном носителе предоставляется по адресу: 628384, Ханты-Мансийский автономный округ – Югра, г. Пыть-Ях, ул. Магистральная, зд. 2, каб. 207 в рабочие дни в период с 08-00 часов до 16-00 часов (по местному времени Заказчика).</w:t>
            </w:r>
          </w:p>
          <w:p w14:paraId="290E7B85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>Документация об аукционе также предоставляется посредством почтовой связи и в форме электронного документа на электронную почту.</w:t>
            </w:r>
          </w:p>
          <w:p w14:paraId="2BA56879" w14:textId="77777777" w:rsidR="00E11986" w:rsidRPr="00F949A6" w:rsidRDefault="00E11986" w:rsidP="00E11986">
            <w:pPr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Дата начала срока предоставления документации: </w:t>
            </w:r>
            <w:r w:rsidRPr="00F949A6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14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июля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г.</w:t>
            </w:r>
          </w:p>
          <w:p w14:paraId="22488A88" w14:textId="12EF6911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Дата окончания срока предоставления документации: </w:t>
            </w:r>
            <w:r w:rsidRPr="00F949A6">
              <w:rPr>
                <w:b/>
                <w:u w:val="single"/>
              </w:rPr>
              <w:t>«</w:t>
            </w:r>
            <w:r w:rsidR="00405294">
              <w:rPr>
                <w:b/>
                <w:u w:val="single"/>
              </w:rPr>
              <w:t>08</w:t>
            </w:r>
            <w:r w:rsidRPr="00F949A6">
              <w:rPr>
                <w:b/>
                <w:u w:val="single"/>
              </w:rPr>
              <w:t xml:space="preserve">» </w:t>
            </w:r>
            <w:r w:rsidR="00405294">
              <w:rPr>
                <w:b/>
                <w:u w:val="single"/>
              </w:rPr>
              <w:t>сентября</w:t>
            </w:r>
            <w:r>
              <w:rPr>
                <w:b/>
                <w:u w:val="single"/>
              </w:rPr>
              <w:t xml:space="preserve"> </w:t>
            </w:r>
            <w:r w:rsidRPr="00F949A6">
              <w:rPr>
                <w:b/>
                <w:u w:val="single"/>
              </w:rPr>
              <w:t>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г.</w:t>
            </w:r>
          </w:p>
        </w:tc>
      </w:tr>
      <w:tr w:rsidR="00E11986" w:rsidRPr="00F949A6" w14:paraId="331BBB57" w14:textId="77777777" w:rsidTr="009A1360">
        <w:trPr>
          <w:jc w:val="center"/>
        </w:trPr>
        <w:tc>
          <w:tcPr>
            <w:tcW w:w="557" w:type="dxa"/>
          </w:tcPr>
          <w:p w14:paraId="527F1A0B" w14:textId="44E95C37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t>22.</w:t>
            </w:r>
          </w:p>
        </w:tc>
        <w:tc>
          <w:tcPr>
            <w:tcW w:w="2426" w:type="dxa"/>
          </w:tcPr>
          <w:p w14:paraId="7116F295" w14:textId="050A67A5" w:rsidR="00E11986" w:rsidRPr="00EB4138" w:rsidRDefault="00E11986" w:rsidP="00E11986">
            <w:pPr>
              <w:jc w:val="both"/>
            </w:pPr>
            <w:r w:rsidRPr="00EB4138">
              <w:t>Форма, порядок, дата начала и дата и время окончания срока предоставления претендентам разъяснений положений документации (извещения) о закупке</w:t>
            </w:r>
          </w:p>
        </w:tc>
        <w:tc>
          <w:tcPr>
            <w:tcW w:w="6644" w:type="dxa"/>
          </w:tcPr>
          <w:p w14:paraId="7FF16B5F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Любой претендент на участие в закупке, получивший аккредитацию на электронной площадке, вправе направить через функционал электронной площадки, на которой планируется проведение аукциона, запрос о разъяснении извещения, положений документации об аукционе. При этом такой претендент вправе направить не более чем три запроса о разъяснении в отношении одного аукциона. </w:t>
            </w:r>
          </w:p>
          <w:p w14:paraId="6BB10D07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>В течение трех рабочих дней со дня поступления от оператора электронной площадки указанного запроса заказчик осуществляет разъяснение и размещает такое разъяснение с указанием предмета запроса, но без указания претендента, от которого поступил запрос, на официальном сайте при условии, что указанный запрос поступил к заказчику не позднее, чем за три рабочих дня до даты окончания срока подачи заявок на участие в</w:t>
            </w:r>
            <w:r w:rsidRPr="00F949A6" w:rsidDel="00BD35C1">
              <w:t xml:space="preserve"> </w:t>
            </w:r>
            <w:r w:rsidRPr="00F949A6">
              <w:t>аукционе.</w:t>
            </w:r>
          </w:p>
          <w:p w14:paraId="024DA694" w14:textId="77777777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Дата начала предоставления разъяснений извещения, положений документации об аукционе </w:t>
            </w:r>
            <w:r w:rsidRPr="00CC331E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14</w:t>
            </w:r>
            <w:r w:rsidRPr="00CC331E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июля</w:t>
            </w:r>
            <w:r w:rsidRPr="00CC331E">
              <w:rPr>
                <w:b/>
                <w:u w:val="single"/>
              </w:rPr>
              <w:t xml:space="preserve"> 2026г.</w:t>
            </w:r>
          </w:p>
          <w:p w14:paraId="77FC37EE" w14:textId="009099D8" w:rsidR="00E11986" w:rsidRPr="00F949A6" w:rsidRDefault="00E11986" w:rsidP="00E11986">
            <w:pPr>
              <w:ind w:firstLine="350"/>
              <w:jc w:val="both"/>
            </w:pPr>
            <w:r w:rsidRPr="00F949A6">
              <w:t xml:space="preserve">дата окончания предоставления разъяснений извещения, положений документации об аукционе </w:t>
            </w:r>
            <w:r w:rsidRPr="00F949A6">
              <w:rPr>
                <w:b/>
                <w:u w:val="single"/>
              </w:rPr>
              <w:t>«</w:t>
            </w:r>
            <w:r w:rsidR="00405294">
              <w:rPr>
                <w:b/>
                <w:u w:val="single"/>
              </w:rPr>
              <w:t>07</w:t>
            </w:r>
            <w:r w:rsidRPr="00F949A6">
              <w:rPr>
                <w:b/>
                <w:u w:val="single"/>
              </w:rPr>
              <w:t xml:space="preserve">» </w:t>
            </w:r>
            <w:r w:rsidR="00405294" w:rsidRPr="00405294">
              <w:rPr>
                <w:b/>
                <w:u w:val="single"/>
              </w:rPr>
              <w:t>сентября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</w:t>
            </w:r>
            <w:r w:rsidRPr="00F949A6">
              <w:t>.</w:t>
            </w:r>
          </w:p>
          <w:p w14:paraId="72AB5D00" w14:textId="21FAA033" w:rsidR="00E11986" w:rsidRPr="00F949A6" w:rsidRDefault="00E11986" w:rsidP="00E11986">
            <w:pPr>
              <w:ind w:firstLine="350"/>
              <w:jc w:val="both"/>
              <w:rPr>
                <w:i/>
              </w:rPr>
            </w:pPr>
            <w:r w:rsidRPr="00F949A6">
              <w:rPr>
                <w:i/>
              </w:rPr>
              <w:lastRenderedPageBreak/>
              <w:t>Если последний день срока приходится на нерабочий день, днем окончания срока считается ближайший следующий за ним рабочий день (ст.193 Гражданского кодекса РФ).</w:t>
            </w:r>
          </w:p>
        </w:tc>
      </w:tr>
      <w:tr w:rsidR="00E11986" w:rsidRPr="00F949A6" w14:paraId="230F009D" w14:textId="77777777" w:rsidTr="0075630E">
        <w:trPr>
          <w:jc w:val="center"/>
        </w:trPr>
        <w:tc>
          <w:tcPr>
            <w:tcW w:w="557" w:type="dxa"/>
          </w:tcPr>
          <w:p w14:paraId="51ABBD9E" w14:textId="4B79543C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lastRenderedPageBreak/>
              <w:t>25.</w:t>
            </w:r>
          </w:p>
        </w:tc>
        <w:tc>
          <w:tcPr>
            <w:tcW w:w="2426" w:type="dxa"/>
          </w:tcPr>
          <w:p w14:paraId="44963422" w14:textId="6DF081D9" w:rsidR="00E11986" w:rsidRPr="00296BBC" w:rsidRDefault="00E11986" w:rsidP="00E11986">
            <w:pPr>
              <w:jc w:val="both"/>
            </w:pPr>
            <w:r>
              <w:t>П</w:t>
            </w:r>
            <w:r w:rsidRPr="00E60625">
              <w:t>орядок, место, дата начала и дата окончания срока подачи заявок на участие в торгах (этапах торгов)</w:t>
            </w:r>
          </w:p>
        </w:tc>
        <w:tc>
          <w:tcPr>
            <w:tcW w:w="6644" w:type="dxa"/>
          </w:tcPr>
          <w:p w14:paraId="5BDAEB6D" w14:textId="77777777" w:rsidR="00E11986" w:rsidRPr="00F949A6" w:rsidRDefault="00E11986" w:rsidP="00E11986">
            <w:pPr>
              <w:widowControl w:val="0"/>
              <w:shd w:val="clear" w:color="auto" w:fill="FFFFFF"/>
              <w:tabs>
                <w:tab w:val="left" w:pos="850"/>
              </w:tabs>
              <w:autoSpaceDE w:val="0"/>
              <w:autoSpaceDN w:val="0"/>
              <w:adjustRightInd w:val="0"/>
              <w:ind w:firstLine="350"/>
              <w:jc w:val="both"/>
              <w:rPr>
                <w:color w:val="000000"/>
              </w:rPr>
            </w:pPr>
            <w:r w:rsidRPr="00F949A6">
              <w:rPr>
                <w:color w:val="000000"/>
              </w:rPr>
              <w:t>Претендент подает заявку на участие в аукционе в форме электронного документа в соответствии с требованиями регламента электронной площадки и документации об аукционе. Претендент вправе подать только одну заявку в отношении каждого предмета аукциона (лота).</w:t>
            </w:r>
          </w:p>
          <w:p w14:paraId="7886A609" w14:textId="77777777" w:rsidR="00E11986" w:rsidRPr="00F949A6" w:rsidRDefault="00E11986" w:rsidP="00E11986">
            <w:pPr>
              <w:widowControl w:val="0"/>
              <w:shd w:val="clear" w:color="auto" w:fill="FFFFFF"/>
              <w:tabs>
                <w:tab w:val="left" w:pos="864"/>
              </w:tabs>
              <w:autoSpaceDE w:val="0"/>
              <w:autoSpaceDN w:val="0"/>
              <w:adjustRightInd w:val="0"/>
              <w:ind w:firstLine="350"/>
              <w:jc w:val="both"/>
              <w:rPr>
                <w:color w:val="000000"/>
              </w:rPr>
            </w:pPr>
            <w:r w:rsidRPr="00F949A6">
              <w:rPr>
                <w:color w:val="000000"/>
              </w:rPr>
              <w:t>Прием и регистрация заявок, отзыв заявок осуществляются посредством функционала электронной площадки, порядок определяется регламентом электронной площадки.</w:t>
            </w:r>
          </w:p>
          <w:p w14:paraId="609CA79F" w14:textId="77777777" w:rsidR="00E11986" w:rsidRDefault="00E11986" w:rsidP="00E11986">
            <w:pPr>
              <w:widowControl w:val="0"/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Заявки принимаются оператором электронной площадки с </w:t>
            </w:r>
            <w:r w:rsidRPr="00CD6EC9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14</w:t>
            </w:r>
            <w:r w:rsidRPr="00CD6EC9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июля</w:t>
            </w:r>
            <w:r w:rsidRPr="00CD6EC9">
              <w:rPr>
                <w:b/>
                <w:u w:val="single"/>
              </w:rPr>
              <w:t xml:space="preserve"> 2026г.</w:t>
            </w:r>
          </w:p>
          <w:p w14:paraId="4325FAB0" w14:textId="55EFC19A" w:rsidR="00E11986" w:rsidRPr="00F949A6" w:rsidRDefault="00E11986" w:rsidP="00E11986">
            <w:pPr>
              <w:widowControl w:val="0"/>
              <w:ind w:firstLine="350"/>
              <w:jc w:val="both"/>
            </w:pPr>
            <w:r w:rsidRPr="00F949A6">
              <w:rPr>
                <w:b/>
              </w:rPr>
              <w:t>Срок окончания приема заявок</w:t>
            </w:r>
            <w:r w:rsidRPr="00F949A6">
              <w:t xml:space="preserve">: </w:t>
            </w:r>
            <w:r w:rsidRPr="00F949A6">
              <w:rPr>
                <w:b/>
                <w:u w:val="single"/>
              </w:rPr>
              <w:t xml:space="preserve">08 час. 00 мин. (по местному времени Заказчика) </w:t>
            </w:r>
            <w:r w:rsidRPr="00CD6EC9">
              <w:rPr>
                <w:b/>
                <w:u w:val="single"/>
              </w:rPr>
              <w:t>«</w:t>
            </w:r>
            <w:r w:rsidR="00405294">
              <w:rPr>
                <w:b/>
                <w:u w:val="single"/>
              </w:rPr>
              <w:t>08</w:t>
            </w:r>
            <w:r w:rsidRPr="00CD6EC9">
              <w:rPr>
                <w:b/>
                <w:u w:val="single"/>
              </w:rPr>
              <w:t xml:space="preserve">» </w:t>
            </w:r>
            <w:r w:rsidR="00405294" w:rsidRPr="00405294">
              <w:rPr>
                <w:b/>
                <w:u w:val="single"/>
              </w:rPr>
              <w:t>сентября</w:t>
            </w:r>
            <w:r>
              <w:rPr>
                <w:b/>
                <w:u w:val="single"/>
              </w:rPr>
              <w:t xml:space="preserve"> </w:t>
            </w:r>
            <w:r w:rsidRPr="00CD6EC9">
              <w:rPr>
                <w:b/>
                <w:u w:val="single"/>
              </w:rPr>
              <w:t>2026г.</w:t>
            </w:r>
          </w:p>
        </w:tc>
      </w:tr>
      <w:tr w:rsidR="00E11986" w:rsidRPr="00F949A6" w14:paraId="43AFEF0C" w14:textId="77777777" w:rsidTr="0075630E">
        <w:trPr>
          <w:trHeight w:val="867"/>
          <w:jc w:val="center"/>
        </w:trPr>
        <w:tc>
          <w:tcPr>
            <w:tcW w:w="557" w:type="dxa"/>
          </w:tcPr>
          <w:p w14:paraId="1197563D" w14:textId="6A8E580D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t>26.</w:t>
            </w:r>
          </w:p>
        </w:tc>
        <w:tc>
          <w:tcPr>
            <w:tcW w:w="2426" w:type="dxa"/>
          </w:tcPr>
          <w:p w14:paraId="75D41568" w14:textId="45AD1342" w:rsidR="00E11986" w:rsidRPr="00296BBC" w:rsidRDefault="00E11986" w:rsidP="00E11986">
            <w:pPr>
              <w:jc w:val="both"/>
            </w:pPr>
            <w:r w:rsidRPr="00296BBC">
              <w:t xml:space="preserve">Место и дата рассмотрения заявок участников закупки </w:t>
            </w:r>
          </w:p>
        </w:tc>
        <w:tc>
          <w:tcPr>
            <w:tcW w:w="6644" w:type="dxa"/>
          </w:tcPr>
          <w:p w14:paraId="7E0B3934" w14:textId="30AB52AC" w:rsidR="00E11986" w:rsidRPr="00F949A6" w:rsidRDefault="00E11986" w:rsidP="00E11986">
            <w:pPr>
              <w:widowControl w:val="0"/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Дата рассмотрения первых частей заявок с </w:t>
            </w:r>
            <w:r w:rsidRPr="00CD6EC9">
              <w:rPr>
                <w:b/>
                <w:u w:val="single"/>
              </w:rPr>
              <w:t>«</w:t>
            </w:r>
            <w:r w:rsidR="00405294">
              <w:rPr>
                <w:b/>
                <w:u w:val="single"/>
              </w:rPr>
              <w:t>09</w:t>
            </w:r>
            <w:r w:rsidRPr="00CD6EC9">
              <w:rPr>
                <w:b/>
                <w:u w:val="single"/>
              </w:rPr>
              <w:t xml:space="preserve">» </w:t>
            </w:r>
            <w:r w:rsidR="00405294" w:rsidRPr="00405294">
              <w:rPr>
                <w:b/>
                <w:u w:val="single"/>
              </w:rPr>
              <w:t>сентября</w:t>
            </w:r>
            <w:r w:rsidRPr="00CD6EC9">
              <w:rPr>
                <w:b/>
                <w:u w:val="single"/>
              </w:rPr>
              <w:t xml:space="preserve"> 2026г.</w:t>
            </w:r>
          </w:p>
          <w:p w14:paraId="761CA341" w14:textId="0F9E7648" w:rsidR="00E11986" w:rsidRPr="00F949A6" w:rsidRDefault="00E11986" w:rsidP="00E11986">
            <w:pPr>
              <w:widowControl w:val="0"/>
              <w:ind w:firstLine="350"/>
              <w:jc w:val="both"/>
            </w:pPr>
            <w:r w:rsidRPr="00F949A6">
              <w:t>Место рассмотрения первых частей заявок: 628384, Ханты-Мансийский автономный округ – Югра, г. Пыть-Ях, ул. Магистральная, зд.2</w:t>
            </w:r>
          </w:p>
        </w:tc>
      </w:tr>
      <w:tr w:rsidR="00E11986" w:rsidRPr="00F949A6" w14:paraId="51531D65" w14:textId="77777777" w:rsidTr="0075630E">
        <w:trPr>
          <w:jc w:val="center"/>
        </w:trPr>
        <w:tc>
          <w:tcPr>
            <w:tcW w:w="557" w:type="dxa"/>
          </w:tcPr>
          <w:p w14:paraId="4F7271B4" w14:textId="364D2AEA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t>27.</w:t>
            </w:r>
          </w:p>
        </w:tc>
        <w:tc>
          <w:tcPr>
            <w:tcW w:w="2426" w:type="dxa"/>
          </w:tcPr>
          <w:p w14:paraId="7480F821" w14:textId="39B8A80B" w:rsidR="00E11986" w:rsidRPr="00296BBC" w:rsidRDefault="00E11986" w:rsidP="00E11986">
            <w:pPr>
              <w:jc w:val="both"/>
            </w:pPr>
            <w:r>
              <w:t>Дата и время начала электронного аукциона</w:t>
            </w:r>
          </w:p>
        </w:tc>
        <w:tc>
          <w:tcPr>
            <w:tcW w:w="6644" w:type="dxa"/>
          </w:tcPr>
          <w:p w14:paraId="12BBFFDB" w14:textId="0AFBD95D" w:rsidR="00E11986" w:rsidRPr="00F949A6" w:rsidRDefault="00E11986" w:rsidP="00E11986">
            <w:pPr>
              <w:widowControl w:val="0"/>
              <w:ind w:firstLine="350"/>
              <w:jc w:val="both"/>
            </w:pPr>
            <w:r w:rsidRPr="00F949A6">
              <w:t xml:space="preserve">Дата начала аукциона в </w:t>
            </w:r>
            <w:r w:rsidRPr="00F949A6">
              <w:rPr>
                <w:b/>
                <w:u w:val="single"/>
              </w:rPr>
              <w:t>09:00 «</w:t>
            </w:r>
            <w:r w:rsidR="00405294">
              <w:rPr>
                <w:b/>
                <w:u w:val="single"/>
              </w:rPr>
              <w:t>10</w:t>
            </w:r>
            <w:r w:rsidRPr="00F949A6">
              <w:rPr>
                <w:b/>
                <w:u w:val="single"/>
              </w:rPr>
              <w:t xml:space="preserve">» </w:t>
            </w:r>
            <w:r w:rsidR="00405294" w:rsidRPr="00405294">
              <w:rPr>
                <w:b/>
                <w:u w:val="single"/>
              </w:rPr>
              <w:t>сентября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г. (по местному времени Заказчика),</w:t>
            </w:r>
          </w:p>
        </w:tc>
      </w:tr>
      <w:tr w:rsidR="00E11986" w:rsidRPr="00F949A6" w14:paraId="7D6CCE74" w14:textId="77777777" w:rsidTr="0075630E">
        <w:trPr>
          <w:jc w:val="center"/>
        </w:trPr>
        <w:tc>
          <w:tcPr>
            <w:tcW w:w="557" w:type="dxa"/>
          </w:tcPr>
          <w:p w14:paraId="7C9B854D" w14:textId="4B06E3D6" w:rsidR="00E11986" w:rsidRPr="00296BBC" w:rsidRDefault="00E11986" w:rsidP="00E11986">
            <w:pPr>
              <w:widowControl w:val="0"/>
              <w:tabs>
                <w:tab w:val="left" w:pos="0"/>
              </w:tabs>
            </w:pPr>
            <w:r>
              <w:t>28.</w:t>
            </w:r>
          </w:p>
        </w:tc>
        <w:tc>
          <w:tcPr>
            <w:tcW w:w="2426" w:type="dxa"/>
          </w:tcPr>
          <w:p w14:paraId="7555E477" w14:textId="2B3AB65B" w:rsidR="00E11986" w:rsidRPr="004D407B" w:rsidRDefault="00E11986" w:rsidP="00E11986">
            <w:pPr>
              <w:jc w:val="both"/>
            </w:pPr>
            <w:r w:rsidRPr="004D407B">
              <w:t>Место и дата подведения итогов электронного аукциона</w:t>
            </w:r>
          </w:p>
        </w:tc>
        <w:tc>
          <w:tcPr>
            <w:tcW w:w="6644" w:type="dxa"/>
          </w:tcPr>
          <w:p w14:paraId="759BFC00" w14:textId="0785E07D" w:rsidR="00E11986" w:rsidRPr="00F949A6" w:rsidRDefault="00E11986" w:rsidP="00E11986">
            <w:pPr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Дата подведения итогов аукциона </w:t>
            </w:r>
            <w:r w:rsidRPr="00F949A6">
              <w:rPr>
                <w:b/>
                <w:u w:val="single"/>
              </w:rPr>
              <w:t>«</w:t>
            </w:r>
            <w:r w:rsidR="00405294">
              <w:rPr>
                <w:b/>
                <w:u w:val="single"/>
              </w:rPr>
              <w:t>11</w:t>
            </w:r>
            <w:r w:rsidRPr="00F949A6">
              <w:rPr>
                <w:b/>
                <w:u w:val="single"/>
              </w:rPr>
              <w:t xml:space="preserve">» </w:t>
            </w:r>
            <w:r w:rsidR="00405294" w:rsidRPr="00405294">
              <w:rPr>
                <w:b/>
                <w:u w:val="single"/>
              </w:rPr>
              <w:t>сентября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 xml:space="preserve">г. </w:t>
            </w:r>
          </w:p>
          <w:p w14:paraId="2ABF0698" w14:textId="7C1F7E1D" w:rsidR="00E11986" w:rsidRPr="00F949A6" w:rsidRDefault="00E11986" w:rsidP="00E11986">
            <w:pPr>
              <w:ind w:firstLine="350"/>
              <w:jc w:val="both"/>
            </w:pPr>
            <w:r w:rsidRPr="00F949A6">
              <w:t>Место подведения итогов: 628384, Ханты-Мансийский автономный округ – Югра, г. Пыть-Ях, ул. Магистральная, зд.2.</w:t>
            </w:r>
          </w:p>
        </w:tc>
      </w:tr>
    </w:tbl>
    <w:p w14:paraId="1EEC6BFB" w14:textId="77777777" w:rsidR="00FF33DD" w:rsidRDefault="00FF33DD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6EF74BFB" w14:textId="77777777" w:rsidR="00FF33DD" w:rsidRDefault="00FF33DD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74431CAE" w14:textId="77777777" w:rsidR="00C02006" w:rsidRDefault="00C02006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19EC5CE0" w14:textId="77777777" w:rsidR="00C02006" w:rsidRDefault="00C02006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5718D26D" w14:textId="77777777" w:rsidR="00C02006" w:rsidRDefault="00C02006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3E928F52" w14:textId="3AD54D1D" w:rsidR="00F82471" w:rsidRDefault="0050592F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Исполняющий обязанности директора</w:t>
      </w:r>
      <w:r w:rsidR="008A5D85">
        <w:rPr>
          <w:b/>
          <w:sz w:val="24"/>
          <w:szCs w:val="24"/>
          <w:lang w:eastAsia="ar-SA"/>
        </w:rPr>
        <w:t xml:space="preserve">                                                                </w:t>
      </w:r>
      <w:r w:rsidR="001D3AF8">
        <w:rPr>
          <w:b/>
          <w:sz w:val="24"/>
          <w:szCs w:val="24"/>
          <w:lang w:eastAsia="ar-SA"/>
        </w:rPr>
        <w:t xml:space="preserve"> </w:t>
      </w:r>
      <w:r w:rsidR="0081544B">
        <w:rPr>
          <w:b/>
          <w:sz w:val="24"/>
          <w:szCs w:val="24"/>
          <w:lang w:eastAsia="ar-SA"/>
        </w:rPr>
        <w:t>В.В.Савченко</w:t>
      </w:r>
    </w:p>
    <w:p w14:paraId="2095C829" w14:textId="7DE481ED" w:rsidR="002D0F30" w:rsidRDefault="00FF151C" w:rsidP="00524B71">
      <w:pPr>
        <w:suppressAutoHyphens/>
        <w:jc w:val="both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ab/>
      </w:r>
    </w:p>
    <w:p w14:paraId="2CC521F9" w14:textId="77777777" w:rsidR="003537F6" w:rsidRPr="003537F6" w:rsidRDefault="003537F6" w:rsidP="003537F6">
      <w:pPr>
        <w:suppressAutoHyphens/>
        <w:jc w:val="both"/>
        <w:rPr>
          <w:bCs/>
          <w:sz w:val="24"/>
          <w:szCs w:val="24"/>
          <w:lang w:eastAsia="ar-SA"/>
        </w:rPr>
      </w:pPr>
    </w:p>
    <w:p w14:paraId="31595355" w14:textId="7B77EED7" w:rsidR="00475437" w:rsidRDefault="00475437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4312A82A" w14:textId="3DCA290D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0F95B0BE" w14:textId="7CAA1467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23DDBA24" w14:textId="0C3AC156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4517B3F1" w14:textId="395F0B21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0E3ABE05" w14:textId="7E986ECC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38DF9606" w14:textId="748B3F37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1D05156C" w14:textId="77777777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34166564" w14:textId="438D58D5" w:rsidR="00F82471" w:rsidRPr="00F82471" w:rsidRDefault="00F82471" w:rsidP="00524B71">
      <w:pPr>
        <w:suppressAutoHyphens/>
        <w:jc w:val="both"/>
        <w:rPr>
          <w:lang w:eastAsia="ar-SA"/>
        </w:rPr>
      </w:pPr>
      <w:r w:rsidRPr="00F82471">
        <w:rPr>
          <w:lang w:eastAsia="ar-SA"/>
        </w:rPr>
        <w:t>Исполнитель:</w:t>
      </w:r>
    </w:p>
    <w:p w14:paraId="6B17346B" w14:textId="366FC73D" w:rsidR="00672D78" w:rsidRDefault="00405294" w:rsidP="00524B71">
      <w:pPr>
        <w:suppressAutoHyphens/>
        <w:jc w:val="both"/>
        <w:rPr>
          <w:lang w:eastAsia="ar-SA"/>
        </w:rPr>
      </w:pPr>
      <w:r>
        <w:rPr>
          <w:lang w:eastAsia="ar-SA"/>
        </w:rPr>
        <w:t>Ведущий специалист по закупкам</w:t>
      </w:r>
    </w:p>
    <w:p w14:paraId="275C9EB5" w14:textId="1C230C77" w:rsidR="0081544B" w:rsidRDefault="00405294" w:rsidP="00524B71">
      <w:pPr>
        <w:suppressAutoHyphens/>
        <w:jc w:val="both"/>
        <w:rPr>
          <w:lang w:eastAsia="ar-SA"/>
        </w:rPr>
      </w:pPr>
      <w:r>
        <w:rPr>
          <w:lang w:eastAsia="ar-SA"/>
        </w:rPr>
        <w:t>Гобозова Есения Васильевна</w:t>
      </w:r>
    </w:p>
    <w:p w14:paraId="119FF25E" w14:textId="208CBD54" w:rsidR="0070483A" w:rsidRPr="00524B71" w:rsidRDefault="00D053FF" w:rsidP="00524B71">
      <w:pPr>
        <w:suppressAutoHyphens/>
        <w:jc w:val="both"/>
        <w:rPr>
          <w:sz w:val="24"/>
          <w:szCs w:val="24"/>
          <w:lang w:eastAsia="ar-SA"/>
        </w:rPr>
      </w:pPr>
      <w:r>
        <w:rPr>
          <w:lang w:eastAsia="ar-SA"/>
        </w:rPr>
        <w:t>8</w:t>
      </w:r>
      <w:r w:rsidR="00F82471" w:rsidRPr="00F82471">
        <w:rPr>
          <w:lang w:eastAsia="ar-SA"/>
        </w:rPr>
        <w:t>(3463)468580</w:t>
      </w:r>
      <w:r w:rsidR="009F78F1" w:rsidRPr="00F82471">
        <w:rPr>
          <w:lang w:eastAsia="ar-SA"/>
        </w:rPr>
        <w:t xml:space="preserve">  </w:t>
      </w:r>
      <w:r w:rsidR="00184789" w:rsidRPr="00F82471">
        <w:rPr>
          <w:lang w:eastAsia="ar-SA"/>
        </w:rPr>
        <w:t xml:space="preserve">                                                                   </w:t>
      </w:r>
      <w:r w:rsidR="0068499A" w:rsidRPr="00F82471">
        <w:rPr>
          <w:lang w:eastAsia="ar-SA"/>
        </w:rPr>
        <w:t xml:space="preserve">     </w:t>
      </w:r>
      <w:r w:rsidR="000C3231" w:rsidRPr="00F82471">
        <w:rPr>
          <w:lang w:eastAsia="ar-SA"/>
        </w:rPr>
        <w:t xml:space="preserve"> </w:t>
      </w:r>
      <w:r w:rsidR="00486338" w:rsidRPr="00F82471">
        <w:rPr>
          <w:lang w:eastAsia="ar-SA"/>
        </w:rPr>
        <w:t xml:space="preserve">                 </w:t>
      </w:r>
    </w:p>
    <w:sectPr w:rsidR="0070483A" w:rsidRPr="00524B71" w:rsidSect="008B6BC9">
      <w:headerReference w:type="default" r:id="rId10"/>
      <w:headerReference w:type="first" r:id="rId11"/>
      <w:pgSz w:w="11906" w:h="16838"/>
      <w:pgMar w:top="1135" w:right="851" w:bottom="851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31E97" w14:textId="77777777" w:rsidR="0079765A" w:rsidRDefault="0079765A">
      <w:r>
        <w:separator/>
      </w:r>
    </w:p>
  </w:endnote>
  <w:endnote w:type="continuationSeparator" w:id="0">
    <w:p w14:paraId="15FB0F7C" w14:textId="77777777" w:rsidR="0079765A" w:rsidRDefault="00797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788AD" w14:textId="77777777" w:rsidR="0079765A" w:rsidRDefault="0079765A">
      <w:r>
        <w:separator/>
      </w:r>
    </w:p>
  </w:footnote>
  <w:footnote w:type="continuationSeparator" w:id="0">
    <w:p w14:paraId="7660C02E" w14:textId="77777777" w:rsidR="0079765A" w:rsidRDefault="00797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F5E2C" w14:textId="77777777" w:rsidR="0079765A" w:rsidRDefault="0079765A" w:rsidP="00E729D3">
    <w:pPr>
      <w:pStyle w:val="a3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B6739">
      <w:rPr>
        <w:rStyle w:val="a5"/>
        <w:noProof/>
      </w:rPr>
      <w:t>2</w:t>
    </w:r>
    <w:r>
      <w:rPr>
        <w:rStyle w:val="a5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E888A" w14:textId="77777777" w:rsidR="0079765A" w:rsidRPr="00A114AE" w:rsidRDefault="0079765A">
    <w:pPr>
      <w:pStyle w:val="a3"/>
      <w:rPr>
        <w:lang w:val="en-US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25547539" wp14:editId="3421C52E">
          <wp:simplePos x="0" y="0"/>
          <wp:positionH relativeFrom="column">
            <wp:posOffset>775335</wp:posOffset>
          </wp:positionH>
          <wp:positionV relativeFrom="paragraph">
            <wp:posOffset>-47625</wp:posOffset>
          </wp:positionV>
          <wp:extent cx="1076325" cy="628650"/>
          <wp:effectExtent l="19050" t="0" r="9525" b="0"/>
          <wp:wrapNone/>
          <wp:docPr id="7" name="Рисунок 7" descr="Безимени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Безимени-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963567" wp14:editId="338B7308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2581275" cy="2143125"/>
              <wp:effectExtent l="0" t="0" r="0" b="0"/>
              <wp:wrapNone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1275" cy="2143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2F2F2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8A2B58" w14:textId="77777777" w:rsidR="0079765A" w:rsidRDefault="0079765A" w:rsidP="001A0670">
                          <w:pPr>
                            <w:contextualSpacing/>
                            <w:jc w:val="center"/>
                          </w:pPr>
                        </w:p>
                        <w:p w14:paraId="1EAD91A8" w14:textId="77777777" w:rsidR="0079765A" w:rsidRPr="000D59C5" w:rsidRDefault="0079765A" w:rsidP="001A0670">
                          <w:pPr>
                            <w:contextualSpacing/>
                            <w:jc w:val="center"/>
                            <w:rPr>
                              <w:sz w:val="16"/>
                            </w:rPr>
                          </w:pPr>
                          <w:r w:rsidRPr="000D59C5">
                            <w:rPr>
                              <w:sz w:val="16"/>
                            </w:rPr>
                            <w:t>МУНИЦИПАЛЬНОЕ УНИТАРНОЕ ПРЕДПРИЯТИЕ</w:t>
                          </w:r>
                        </w:p>
                        <w:p w14:paraId="03B9A6D6" w14:textId="77777777" w:rsidR="0079765A" w:rsidRPr="001A0670" w:rsidRDefault="0079765A" w:rsidP="001A0670">
                          <w:pPr>
                            <w:contextualSpacing/>
                            <w:jc w:val="center"/>
                            <w:rPr>
                              <w:sz w:val="6"/>
                              <w:szCs w:val="24"/>
                            </w:rPr>
                          </w:pPr>
                        </w:p>
                        <w:p w14:paraId="04421A31" w14:textId="77777777" w:rsidR="0079765A" w:rsidRDefault="0079765A" w:rsidP="001A0670">
                          <w:pPr>
                            <w:contextualSpacing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B52AA5">
                            <w:rPr>
                              <w:sz w:val="24"/>
                              <w:szCs w:val="24"/>
                            </w:rPr>
                            <w:t xml:space="preserve">«УПРАВЛЕНИЕ ГОРОДСКОГО </w:t>
                          </w:r>
                        </w:p>
                        <w:p w14:paraId="76F370FC" w14:textId="77777777" w:rsidR="0079765A" w:rsidRDefault="0079765A" w:rsidP="001A0670">
                          <w:pPr>
                            <w:contextualSpacing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B52AA5">
                            <w:rPr>
                              <w:sz w:val="24"/>
                              <w:szCs w:val="24"/>
                            </w:rPr>
                            <w:t>ХОЗЯЙСТВА»</w:t>
                          </w:r>
                        </w:p>
                        <w:p w14:paraId="744273AC" w14:textId="77777777" w:rsidR="0079765A" w:rsidRPr="000D59C5" w:rsidRDefault="0079765A" w:rsidP="001A0670">
                          <w:pPr>
                            <w:contextualSpacing/>
                            <w:jc w:val="center"/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>муниципального образования города</w:t>
                          </w:r>
                          <w:r w:rsidRPr="001A7B68">
                            <w:rPr>
                              <w:szCs w:val="24"/>
                            </w:rPr>
                            <w:t xml:space="preserve"> </w:t>
                          </w:r>
                          <w:r w:rsidRPr="000D59C5">
                            <w:rPr>
                              <w:szCs w:val="24"/>
                            </w:rPr>
                            <w:t>Пыть-Ях</w:t>
                          </w:r>
                        </w:p>
                        <w:p w14:paraId="345C7EB4" w14:textId="77777777" w:rsidR="0079765A" w:rsidRPr="001A0670" w:rsidRDefault="0079765A" w:rsidP="001A0670">
                          <w:pPr>
                            <w:contextualSpacing/>
                            <w:jc w:val="center"/>
                            <w:rPr>
                              <w:sz w:val="6"/>
                              <w:szCs w:val="24"/>
                            </w:rPr>
                          </w:pPr>
                        </w:p>
                        <w:p w14:paraId="5B75848C" w14:textId="77C73046" w:rsidR="0079765A" w:rsidRPr="00B52AA5" w:rsidRDefault="0079765A" w:rsidP="001A0670">
                          <w:pPr>
                            <w:contextualSpacing/>
                            <w:jc w:val="center"/>
                          </w:pPr>
                          <w:r w:rsidRPr="00B52AA5">
                            <w:t>ул.Магистральная</w:t>
                          </w:r>
                          <w:r w:rsidR="00DE45A7">
                            <w:t>, зд.</w:t>
                          </w:r>
                          <w:r w:rsidRPr="00B52AA5">
                            <w:t>2, г.Пыть-Ях,</w:t>
                          </w:r>
                        </w:p>
                        <w:p w14:paraId="466AE1CD" w14:textId="77777777" w:rsidR="0079765A" w:rsidRPr="00B52AA5" w:rsidRDefault="0079765A" w:rsidP="001A0670">
                          <w:pPr>
                            <w:contextualSpacing/>
                            <w:jc w:val="center"/>
                          </w:pPr>
                          <w:r w:rsidRPr="00B52AA5">
                            <w:t>ХМАО-Югра, Россия, 628384</w:t>
                          </w:r>
                        </w:p>
                        <w:p w14:paraId="0D654161" w14:textId="6F554A8C" w:rsidR="0079765A" w:rsidRPr="001A0670" w:rsidRDefault="0079765A" w:rsidP="001A0670">
                          <w:pPr>
                            <w:contextualSpacing/>
                            <w:jc w:val="center"/>
                          </w:pPr>
                          <w:r w:rsidRPr="00B52AA5">
                            <w:t>тел</w:t>
                          </w:r>
                          <w:r w:rsidRPr="001A0670">
                            <w:t>.</w:t>
                          </w:r>
                          <w:r w:rsidR="00D053FF">
                            <w:t>/</w:t>
                          </w:r>
                          <w:r w:rsidRPr="00B52AA5">
                            <w:t>факс</w:t>
                          </w:r>
                          <w:r w:rsidRPr="001A0670">
                            <w:t>8(3463)46-53-39</w:t>
                          </w:r>
                        </w:p>
                        <w:p w14:paraId="0089D9CB" w14:textId="77777777" w:rsidR="0079765A" w:rsidRPr="00F45C49" w:rsidRDefault="0079765A" w:rsidP="001A0670">
                          <w:pPr>
                            <w:contextualSpacing/>
                            <w:jc w:val="center"/>
                            <w:rPr>
                              <w:lang w:val="en-US"/>
                            </w:rPr>
                          </w:pPr>
                          <w:r w:rsidRPr="00B52AA5">
                            <w:rPr>
                              <w:lang w:val="en-US"/>
                            </w:rPr>
                            <w:t>eMail</w:t>
                          </w:r>
                          <w:r w:rsidRPr="00F45C49">
                            <w:rPr>
                              <w:lang w:val="en-US"/>
                            </w:rPr>
                            <w:t xml:space="preserve">: </w:t>
                          </w:r>
                          <w:hyperlink r:id="rId2" w:history="1">
                            <w:r w:rsidRPr="00B52AA5">
                              <w:rPr>
                                <w:lang w:val="en-US"/>
                              </w:rPr>
                              <w:t>admin</w:t>
                            </w:r>
                            <w:r w:rsidRPr="00F45C49">
                              <w:rPr>
                                <w:lang w:val="en-US"/>
                              </w:rPr>
                              <w:t>@</w:t>
                            </w:r>
                            <w:r w:rsidRPr="00B52AA5">
                              <w:rPr>
                                <w:lang w:val="en-US"/>
                              </w:rPr>
                              <w:t>ughpy</w:t>
                            </w:r>
                            <w:r w:rsidRPr="00F45C49">
                              <w:rPr>
                                <w:lang w:val="en-US"/>
                              </w:rPr>
                              <w:t>.</w:t>
                            </w:r>
                            <w:r w:rsidRPr="00B52AA5">
                              <w:rPr>
                                <w:lang w:val="en-US"/>
                              </w:rPr>
                              <w:t>ru</w:t>
                            </w:r>
                          </w:hyperlink>
                          <w:r w:rsidRPr="00F45C49">
                            <w:rPr>
                              <w:lang w:val="en-US"/>
                            </w:rPr>
                            <w:t xml:space="preserve">, </w:t>
                          </w:r>
                          <w:r w:rsidRPr="00B52AA5">
                            <w:rPr>
                              <w:lang w:val="en-US"/>
                            </w:rPr>
                            <w:t>web</w:t>
                          </w:r>
                          <w:r w:rsidRPr="00F45C49">
                            <w:rPr>
                              <w:lang w:val="en-US"/>
                            </w:rPr>
                            <w:t xml:space="preserve">: </w:t>
                          </w:r>
                          <w:hyperlink r:id="rId3" w:history="1">
                            <w:r w:rsidRPr="00B52AA5">
                              <w:rPr>
                                <w:lang w:val="en-US"/>
                              </w:rPr>
                              <w:t>http</w:t>
                            </w:r>
                            <w:r w:rsidRPr="00F45C49">
                              <w:rPr>
                                <w:lang w:val="en-US"/>
                              </w:rPr>
                              <w:t>://</w:t>
                            </w:r>
                            <w:r w:rsidRPr="00B52AA5">
                              <w:rPr>
                                <w:lang w:val="en-US"/>
                              </w:rPr>
                              <w:t>ughpy</w:t>
                            </w:r>
                            <w:r w:rsidRPr="00F45C49">
                              <w:rPr>
                                <w:lang w:val="en-US"/>
                              </w:rPr>
                              <w:t>.</w:t>
                            </w:r>
                            <w:r w:rsidRPr="00B52AA5">
                              <w:rPr>
                                <w:lang w:val="en-US"/>
                              </w:rPr>
                              <w:t>ru</w:t>
                            </w:r>
                            <w:r w:rsidRPr="00F45C49">
                              <w:rPr>
                                <w:lang w:val="en-US"/>
                              </w:rPr>
                              <w:t>/</w:t>
                            </w:r>
                          </w:hyperlink>
                        </w:p>
                        <w:p w14:paraId="4374F306" w14:textId="77777777" w:rsidR="0079765A" w:rsidRPr="00F45C49" w:rsidRDefault="0079765A" w:rsidP="001A0670">
                          <w:pPr>
                            <w:contextualSpacing/>
                            <w:jc w:val="center"/>
                            <w:rPr>
                              <w:lang w:val="en-US"/>
                            </w:rPr>
                          </w:pPr>
                        </w:p>
                        <w:p w14:paraId="789C0272" w14:textId="77777777" w:rsidR="0079765A" w:rsidRPr="00F45C49" w:rsidRDefault="0079765A" w:rsidP="001A0670">
                          <w:pPr>
                            <w:contextualSpacing/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61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963567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8" type="#_x0000_t202" style="position:absolute;margin-left:0;margin-top:-9pt;width:203.25pt;height:16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" filled="f" fillcolor="#f2f2f2" stroked="f" strokeweight=".5pt">
              <v:textbox inset="0,17mm,0,0">
                <w:txbxContent>
                  <w:p w14:paraId="1B8A2B58" w14:textId="77777777" w:rsidR="0079765A" w:rsidRDefault="0079765A" w:rsidP="001A0670">
                    <w:pPr>
                      <w:contextualSpacing/>
                      <w:jc w:val="center"/>
                    </w:pPr>
                  </w:p>
                  <w:p w14:paraId="1EAD91A8" w14:textId="77777777" w:rsidR="0079765A" w:rsidRPr="000D59C5" w:rsidRDefault="0079765A" w:rsidP="001A0670">
                    <w:pPr>
                      <w:contextualSpacing/>
                      <w:jc w:val="center"/>
                      <w:rPr>
                        <w:sz w:val="16"/>
                      </w:rPr>
                    </w:pPr>
                    <w:r w:rsidRPr="000D59C5">
                      <w:rPr>
                        <w:sz w:val="16"/>
                      </w:rPr>
                      <w:t>МУНИЦИПАЛЬНОЕ УНИТАРНОЕ ПРЕДПРИЯТИЕ</w:t>
                    </w:r>
                  </w:p>
                  <w:p w14:paraId="03B9A6D6" w14:textId="77777777" w:rsidR="0079765A" w:rsidRPr="001A0670" w:rsidRDefault="0079765A" w:rsidP="001A0670">
                    <w:pPr>
                      <w:contextualSpacing/>
                      <w:jc w:val="center"/>
                      <w:rPr>
                        <w:sz w:val="6"/>
                        <w:szCs w:val="24"/>
                      </w:rPr>
                    </w:pPr>
                  </w:p>
                  <w:p w14:paraId="04421A31" w14:textId="77777777" w:rsidR="0079765A" w:rsidRDefault="0079765A" w:rsidP="001A0670">
                    <w:pPr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B52AA5">
                      <w:rPr>
                        <w:sz w:val="24"/>
                        <w:szCs w:val="24"/>
                      </w:rPr>
                      <w:t xml:space="preserve">«УПРАВЛЕНИЕ ГОРОДСКОГО </w:t>
                    </w:r>
                  </w:p>
                  <w:p w14:paraId="76F370FC" w14:textId="77777777" w:rsidR="0079765A" w:rsidRDefault="0079765A" w:rsidP="001A0670">
                    <w:pPr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B52AA5">
                      <w:rPr>
                        <w:sz w:val="24"/>
                        <w:szCs w:val="24"/>
                      </w:rPr>
                      <w:t>ХОЗЯЙСТВА»</w:t>
                    </w:r>
                  </w:p>
                  <w:p w14:paraId="744273AC" w14:textId="77777777" w:rsidR="0079765A" w:rsidRPr="000D59C5" w:rsidRDefault="0079765A" w:rsidP="001A0670">
                    <w:pPr>
                      <w:contextualSpacing/>
                      <w:jc w:val="center"/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>муниципального образования города</w:t>
                    </w:r>
                    <w:r w:rsidRPr="001A7B68">
                      <w:rPr>
                        <w:szCs w:val="24"/>
                      </w:rPr>
                      <w:t xml:space="preserve"> </w:t>
                    </w:r>
                    <w:r w:rsidRPr="000D59C5">
                      <w:rPr>
                        <w:szCs w:val="24"/>
                      </w:rPr>
                      <w:t>Пыть-Ях</w:t>
                    </w:r>
                  </w:p>
                  <w:p w14:paraId="345C7EB4" w14:textId="77777777" w:rsidR="0079765A" w:rsidRPr="001A0670" w:rsidRDefault="0079765A" w:rsidP="001A0670">
                    <w:pPr>
                      <w:contextualSpacing/>
                      <w:jc w:val="center"/>
                      <w:rPr>
                        <w:sz w:val="6"/>
                        <w:szCs w:val="24"/>
                      </w:rPr>
                    </w:pPr>
                  </w:p>
                  <w:p w14:paraId="5B75848C" w14:textId="77C73046" w:rsidR="0079765A" w:rsidRPr="00B52AA5" w:rsidRDefault="0079765A" w:rsidP="001A0670">
                    <w:pPr>
                      <w:contextualSpacing/>
                      <w:jc w:val="center"/>
                    </w:pPr>
                    <w:r w:rsidRPr="00B52AA5">
                      <w:t>ул.Магистральная</w:t>
                    </w:r>
                    <w:r w:rsidR="00DE45A7">
                      <w:t>, зд.</w:t>
                    </w:r>
                    <w:r w:rsidRPr="00B52AA5">
                      <w:t>2, г.Пыть-Ях,</w:t>
                    </w:r>
                  </w:p>
                  <w:p w14:paraId="466AE1CD" w14:textId="77777777" w:rsidR="0079765A" w:rsidRPr="00B52AA5" w:rsidRDefault="0079765A" w:rsidP="001A0670">
                    <w:pPr>
                      <w:contextualSpacing/>
                      <w:jc w:val="center"/>
                    </w:pPr>
                    <w:r w:rsidRPr="00B52AA5">
                      <w:t>ХМАО-Югра, Россия, 628384</w:t>
                    </w:r>
                  </w:p>
                  <w:p w14:paraId="0D654161" w14:textId="6F554A8C" w:rsidR="0079765A" w:rsidRPr="001A0670" w:rsidRDefault="0079765A" w:rsidP="001A0670">
                    <w:pPr>
                      <w:contextualSpacing/>
                      <w:jc w:val="center"/>
                    </w:pPr>
                    <w:r w:rsidRPr="00B52AA5">
                      <w:t>тел</w:t>
                    </w:r>
                    <w:r w:rsidRPr="001A0670">
                      <w:t>.</w:t>
                    </w:r>
                    <w:r w:rsidR="00D053FF">
                      <w:t>/</w:t>
                    </w:r>
                    <w:r w:rsidRPr="00B52AA5">
                      <w:t>факс</w:t>
                    </w:r>
                    <w:r w:rsidRPr="001A0670">
                      <w:t>8(3463)46-53-39</w:t>
                    </w:r>
                  </w:p>
                  <w:p w14:paraId="0089D9CB" w14:textId="77777777" w:rsidR="0079765A" w:rsidRPr="00F45C49" w:rsidRDefault="0079765A" w:rsidP="001A0670">
                    <w:pPr>
                      <w:contextualSpacing/>
                      <w:jc w:val="center"/>
                      <w:rPr>
                        <w:lang w:val="en-US"/>
                      </w:rPr>
                    </w:pPr>
                    <w:r w:rsidRPr="00B52AA5">
                      <w:rPr>
                        <w:lang w:val="en-US"/>
                      </w:rPr>
                      <w:t>eMail</w:t>
                    </w:r>
                    <w:r w:rsidRPr="00F45C49">
                      <w:rPr>
                        <w:lang w:val="en-US"/>
                      </w:rPr>
                      <w:t xml:space="preserve">: </w:t>
                    </w:r>
                    <w:hyperlink r:id="rId4" w:history="1">
                      <w:r w:rsidRPr="00B52AA5">
                        <w:rPr>
                          <w:lang w:val="en-US"/>
                        </w:rPr>
                        <w:t>admin</w:t>
                      </w:r>
                      <w:r w:rsidRPr="00F45C49">
                        <w:rPr>
                          <w:lang w:val="en-US"/>
                        </w:rPr>
                        <w:t>@</w:t>
                      </w:r>
                      <w:r w:rsidRPr="00B52AA5">
                        <w:rPr>
                          <w:lang w:val="en-US"/>
                        </w:rPr>
                        <w:t>ughpy</w:t>
                      </w:r>
                      <w:r w:rsidRPr="00F45C49">
                        <w:rPr>
                          <w:lang w:val="en-US"/>
                        </w:rPr>
                        <w:t>.</w:t>
                      </w:r>
                      <w:r w:rsidRPr="00B52AA5">
                        <w:rPr>
                          <w:lang w:val="en-US"/>
                        </w:rPr>
                        <w:t>ru</w:t>
                      </w:r>
                    </w:hyperlink>
                    <w:r w:rsidRPr="00F45C49">
                      <w:rPr>
                        <w:lang w:val="en-US"/>
                      </w:rPr>
                      <w:t xml:space="preserve">, </w:t>
                    </w:r>
                    <w:r w:rsidRPr="00B52AA5">
                      <w:rPr>
                        <w:lang w:val="en-US"/>
                      </w:rPr>
                      <w:t>web</w:t>
                    </w:r>
                    <w:r w:rsidRPr="00F45C49">
                      <w:rPr>
                        <w:lang w:val="en-US"/>
                      </w:rPr>
                      <w:t xml:space="preserve">: </w:t>
                    </w:r>
                    <w:hyperlink r:id="rId5" w:history="1">
                      <w:r w:rsidRPr="00B52AA5">
                        <w:rPr>
                          <w:lang w:val="en-US"/>
                        </w:rPr>
                        <w:t>http</w:t>
                      </w:r>
                      <w:r w:rsidRPr="00F45C49">
                        <w:rPr>
                          <w:lang w:val="en-US"/>
                        </w:rPr>
                        <w:t>://</w:t>
                      </w:r>
                      <w:r w:rsidRPr="00B52AA5">
                        <w:rPr>
                          <w:lang w:val="en-US"/>
                        </w:rPr>
                        <w:t>ughpy</w:t>
                      </w:r>
                      <w:r w:rsidRPr="00F45C49">
                        <w:rPr>
                          <w:lang w:val="en-US"/>
                        </w:rPr>
                        <w:t>.</w:t>
                      </w:r>
                      <w:r w:rsidRPr="00B52AA5">
                        <w:rPr>
                          <w:lang w:val="en-US"/>
                        </w:rPr>
                        <w:t>ru</w:t>
                      </w:r>
                      <w:r w:rsidRPr="00F45C49">
                        <w:rPr>
                          <w:lang w:val="en-US"/>
                        </w:rPr>
                        <w:t>/</w:t>
                      </w:r>
                    </w:hyperlink>
                  </w:p>
                  <w:p w14:paraId="4374F306" w14:textId="77777777" w:rsidR="0079765A" w:rsidRPr="00F45C49" w:rsidRDefault="0079765A" w:rsidP="001A0670">
                    <w:pPr>
                      <w:contextualSpacing/>
                      <w:jc w:val="center"/>
                      <w:rPr>
                        <w:lang w:val="en-US"/>
                      </w:rPr>
                    </w:pPr>
                  </w:p>
                  <w:p w14:paraId="789C0272" w14:textId="77777777" w:rsidR="0079765A" w:rsidRPr="00F45C49" w:rsidRDefault="0079765A" w:rsidP="001A0670">
                    <w:pPr>
                      <w:contextualSpacing/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9BB"/>
    <w:multiLevelType w:val="hybridMultilevel"/>
    <w:tmpl w:val="ED4E7812"/>
    <w:lvl w:ilvl="0" w:tplc="10ACF90C">
      <w:start w:val="3"/>
      <w:numFmt w:val="decimal"/>
      <w:lvlText w:val="%1."/>
      <w:lvlJc w:val="left"/>
      <w:pPr>
        <w:ind w:left="211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37" w:hanging="360"/>
      </w:pPr>
    </w:lvl>
    <w:lvl w:ilvl="2" w:tplc="0419001B" w:tentative="1">
      <w:start w:val="1"/>
      <w:numFmt w:val="lowerRoman"/>
      <w:lvlText w:val="%3."/>
      <w:lvlJc w:val="right"/>
      <w:pPr>
        <w:ind w:left="3557" w:hanging="180"/>
      </w:pPr>
    </w:lvl>
    <w:lvl w:ilvl="3" w:tplc="0419000F" w:tentative="1">
      <w:start w:val="1"/>
      <w:numFmt w:val="decimal"/>
      <w:lvlText w:val="%4."/>
      <w:lvlJc w:val="left"/>
      <w:pPr>
        <w:ind w:left="4277" w:hanging="360"/>
      </w:pPr>
    </w:lvl>
    <w:lvl w:ilvl="4" w:tplc="04190019" w:tentative="1">
      <w:start w:val="1"/>
      <w:numFmt w:val="lowerLetter"/>
      <w:lvlText w:val="%5."/>
      <w:lvlJc w:val="left"/>
      <w:pPr>
        <w:ind w:left="4997" w:hanging="360"/>
      </w:pPr>
    </w:lvl>
    <w:lvl w:ilvl="5" w:tplc="0419001B" w:tentative="1">
      <w:start w:val="1"/>
      <w:numFmt w:val="lowerRoman"/>
      <w:lvlText w:val="%6."/>
      <w:lvlJc w:val="right"/>
      <w:pPr>
        <w:ind w:left="5717" w:hanging="180"/>
      </w:pPr>
    </w:lvl>
    <w:lvl w:ilvl="6" w:tplc="0419000F" w:tentative="1">
      <w:start w:val="1"/>
      <w:numFmt w:val="decimal"/>
      <w:lvlText w:val="%7."/>
      <w:lvlJc w:val="left"/>
      <w:pPr>
        <w:ind w:left="6437" w:hanging="360"/>
      </w:pPr>
    </w:lvl>
    <w:lvl w:ilvl="7" w:tplc="04190019" w:tentative="1">
      <w:start w:val="1"/>
      <w:numFmt w:val="lowerLetter"/>
      <w:lvlText w:val="%8."/>
      <w:lvlJc w:val="left"/>
      <w:pPr>
        <w:ind w:left="7157" w:hanging="360"/>
      </w:pPr>
    </w:lvl>
    <w:lvl w:ilvl="8" w:tplc="0419001B" w:tentative="1">
      <w:start w:val="1"/>
      <w:numFmt w:val="lowerRoman"/>
      <w:lvlText w:val="%9."/>
      <w:lvlJc w:val="right"/>
      <w:pPr>
        <w:ind w:left="7877" w:hanging="180"/>
      </w:pPr>
    </w:lvl>
  </w:abstractNum>
  <w:abstractNum w:abstractNumId="1" w15:restartNumberingAfterBreak="0">
    <w:nsid w:val="056B7D86"/>
    <w:multiLevelType w:val="hybridMultilevel"/>
    <w:tmpl w:val="8FD66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5795B"/>
    <w:multiLevelType w:val="hybridMultilevel"/>
    <w:tmpl w:val="DBAC1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BB"/>
    <w:multiLevelType w:val="hybridMultilevel"/>
    <w:tmpl w:val="41C0DBF8"/>
    <w:lvl w:ilvl="0" w:tplc="BCCA13F0">
      <w:start w:val="8"/>
      <w:numFmt w:val="decimalZero"/>
      <w:lvlText w:val="%1"/>
      <w:lvlJc w:val="left"/>
      <w:pPr>
        <w:ind w:left="75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75" w:hanging="360"/>
      </w:pPr>
    </w:lvl>
    <w:lvl w:ilvl="2" w:tplc="0419001B" w:tentative="1">
      <w:start w:val="1"/>
      <w:numFmt w:val="lowerRoman"/>
      <w:lvlText w:val="%3."/>
      <w:lvlJc w:val="right"/>
      <w:pPr>
        <w:ind w:left="2195" w:hanging="180"/>
      </w:pPr>
    </w:lvl>
    <w:lvl w:ilvl="3" w:tplc="0419000F" w:tentative="1">
      <w:start w:val="1"/>
      <w:numFmt w:val="decimal"/>
      <w:lvlText w:val="%4."/>
      <w:lvlJc w:val="left"/>
      <w:pPr>
        <w:ind w:left="2915" w:hanging="360"/>
      </w:pPr>
    </w:lvl>
    <w:lvl w:ilvl="4" w:tplc="04190019" w:tentative="1">
      <w:start w:val="1"/>
      <w:numFmt w:val="lowerLetter"/>
      <w:lvlText w:val="%5."/>
      <w:lvlJc w:val="left"/>
      <w:pPr>
        <w:ind w:left="3635" w:hanging="360"/>
      </w:pPr>
    </w:lvl>
    <w:lvl w:ilvl="5" w:tplc="0419001B" w:tentative="1">
      <w:start w:val="1"/>
      <w:numFmt w:val="lowerRoman"/>
      <w:lvlText w:val="%6."/>
      <w:lvlJc w:val="right"/>
      <w:pPr>
        <w:ind w:left="4355" w:hanging="180"/>
      </w:pPr>
    </w:lvl>
    <w:lvl w:ilvl="6" w:tplc="0419000F" w:tentative="1">
      <w:start w:val="1"/>
      <w:numFmt w:val="decimal"/>
      <w:lvlText w:val="%7."/>
      <w:lvlJc w:val="left"/>
      <w:pPr>
        <w:ind w:left="5075" w:hanging="360"/>
      </w:pPr>
    </w:lvl>
    <w:lvl w:ilvl="7" w:tplc="04190019" w:tentative="1">
      <w:start w:val="1"/>
      <w:numFmt w:val="lowerLetter"/>
      <w:lvlText w:val="%8."/>
      <w:lvlJc w:val="left"/>
      <w:pPr>
        <w:ind w:left="5795" w:hanging="360"/>
      </w:pPr>
    </w:lvl>
    <w:lvl w:ilvl="8" w:tplc="041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4" w15:restartNumberingAfterBreak="0">
    <w:nsid w:val="0E4812CC"/>
    <w:multiLevelType w:val="hybridMultilevel"/>
    <w:tmpl w:val="90906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74F44"/>
    <w:multiLevelType w:val="hybridMultilevel"/>
    <w:tmpl w:val="4FBE9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E4C60"/>
    <w:multiLevelType w:val="hybridMultilevel"/>
    <w:tmpl w:val="8FD8D86A"/>
    <w:lvl w:ilvl="0" w:tplc="0419000F">
      <w:start w:val="1"/>
      <w:numFmt w:val="decimal"/>
      <w:lvlText w:val="%1."/>
      <w:lvlJc w:val="left"/>
      <w:pPr>
        <w:ind w:left="2505" w:hanging="360"/>
      </w:pPr>
    </w:lvl>
    <w:lvl w:ilvl="1" w:tplc="04190019" w:tentative="1">
      <w:start w:val="1"/>
      <w:numFmt w:val="lowerLetter"/>
      <w:lvlText w:val="%2."/>
      <w:lvlJc w:val="left"/>
      <w:pPr>
        <w:ind w:left="3225" w:hanging="360"/>
      </w:pPr>
    </w:lvl>
    <w:lvl w:ilvl="2" w:tplc="0419001B" w:tentative="1">
      <w:start w:val="1"/>
      <w:numFmt w:val="lowerRoman"/>
      <w:lvlText w:val="%3."/>
      <w:lvlJc w:val="right"/>
      <w:pPr>
        <w:ind w:left="3945" w:hanging="180"/>
      </w:pPr>
    </w:lvl>
    <w:lvl w:ilvl="3" w:tplc="0419000F" w:tentative="1">
      <w:start w:val="1"/>
      <w:numFmt w:val="decimal"/>
      <w:lvlText w:val="%4."/>
      <w:lvlJc w:val="left"/>
      <w:pPr>
        <w:ind w:left="4665" w:hanging="360"/>
      </w:pPr>
    </w:lvl>
    <w:lvl w:ilvl="4" w:tplc="04190019" w:tentative="1">
      <w:start w:val="1"/>
      <w:numFmt w:val="lowerLetter"/>
      <w:lvlText w:val="%5."/>
      <w:lvlJc w:val="left"/>
      <w:pPr>
        <w:ind w:left="5385" w:hanging="360"/>
      </w:pPr>
    </w:lvl>
    <w:lvl w:ilvl="5" w:tplc="0419001B" w:tentative="1">
      <w:start w:val="1"/>
      <w:numFmt w:val="lowerRoman"/>
      <w:lvlText w:val="%6."/>
      <w:lvlJc w:val="right"/>
      <w:pPr>
        <w:ind w:left="6105" w:hanging="180"/>
      </w:pPr>
    </w:lvl>
    <w:lvl w:ilvl="6" w:tplc="0419000F" w:tentative="1">
      <w:start w:val="1"/>
      <w:numFmt w:val="decimal"/>
      <w:lvlText w:val="%7."/>
      <w:lvlJc w:val="left"/>
      <w:pPr>
        <w:ind w:left="6825" w:hanging="360"/>
      </w:pPr>
    </w:lvl>
    <w:lvl w:ilvl="7" w:tplc="04190019" w:tentative="1">
      <w:start w:val="1"/>
      <w:numFmt w:val="lowerLetter"/>
      <w:lvlText w:val="%8."/>
      <w:lvlJc w:val="left"/>
      <w:pPr>
        <w:ind w:left="7545" w:hanging="360"/>
      </w:pPr>
    </w:lvl>
    <w:lvl w:ilvl="8" w:tplc="0419001B" w:tentative="1">
      <w:start w:val="1"/>
      <w:numFmt w:val="lowerRoman"/>
      <w:lvlText w:val="%9."/>
      <w:lvlJc w:val="right"/>
      <w:pPr>
        <w:ind w:left="8265" w:hanging="180"/>
      </w:pPr>
    </w:lvl>
  </w:abstractNum>
  <w:abstractNum w:abstractNumId="7" w15:restartNumberingAfterBreak="0">
    <w:nsid w:val="1BF00B2D"/>
    <w:multiLevelType w:val="hybridMultilevel"/>
    <w:tmpl w:val="C64C0088"/>
    <w:lvl w:ilvl="0" w:tplc="44F6EDE4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1DE04093"/>
    <w:multiLevelType w:val="hybridMultilevel"/>
    <w:tmpl w:val="8980836A"/>
    <w:lvl w:ilvl="0" w:tplc="03F400F8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1E3F0603"/>
    <w:multiLevelType w:val="hybridMultilevel"/>
    <w:tmpl w:val="A6F81B54"/>
    <w:lvl w:ilvl="0" w:tplc="041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732DE"/>
    <w:multiLevelType w:val="hybridMultilevel"/>
    <w:tmpl w:val="F684C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073BD"/>
    <w:multiLevelType w:val="hybridMultilevel"/>
    <w:tmpl w:val="484ABFBC"/>
    <w:lvl w:ilvl="0" w:tplc="72E2DEE2">
      <w:start w:val="3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1196C"/>
    <w:multiLevelType w:val="hybridMultilevel"/>
    <w:tmpl w:val="350EEC1C"/>
    <w:lvl w:ilvl="0" w:tplc="C46E260E">
      <w:start w:val="8"/>
      <w:numFmt w:val="decimalZero"/>
      <w:lvlText w:val="%1"/>
      <w:lvlJc w:val="left"/>
      <w:pPr>
        <w:ind w:left="36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3A2A4E"/>
    <w:multiLevelType w:val="hybridMultilevel"/>
    <w:tmpl w:val="93187C84"/>
    <w:lvl w:ilvl="0" w:tplc="DB6EB92E">
      <w:start w:val="8"/>
      <w:numFmt w:val="decimalZero"/>
      <w:lvlText w:val="%1"/>
      <w:lvlJc w:val="left"/>
      <w:pPr>
        <w:ind w:left="72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93EBA"/>
    <w:multiLevelType w:val="hybridMultilevel"/>
    <w:tmpl w:val="69CC1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24E5F"/>
    <w:multiLevelType w:val="hybridMultilevel"/>
    <w:tmpl w:val="C82A93D6"/>
    <w:lvl w:ilvl="0" w:tplc="83806EE2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7114F"/>
    <w:multiLevelType w:val="hybridMultilevel"/>
    <w:tmpl w:val="C886358A"/>
    <w:lvl w:ilvl="0" w:tplc="36166DEE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32D30335"/>
    <w:multiLevelType w:val="hybridMultilevel"/>
    <w:tmpl w:val="57A85C10"/>
    <w:lvl w:ilvl="0" w:tplc="E8A247D0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8" w15:restartNumberingAfterBreak="0">
    <w:nsid w:val="365A60CC"/>
    <w:multiLevelType w:val="hybridMultilevel"/>
    <w:tmpl w:val="ED021A4A"/>
    <w:lvl w:ilvl="0" w:tplc="C2163FD2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 w15:restartNumberingAfterBreak="0">
    <w:nsid w:val="39830E4F"/>
    <w:multiLevelType w:val="hybridMultilevel"/>
    <w:tmpl w:val="080AC4B8"/>
    <w:lvl w:ilvl="0" w:tplc="6E8C6774">
      <w:start w:val="6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6A3900"/>
    <w:multiLevelType w:val="hybridMultilevel"/>
    <w:tmpl w:val="784A2344"/>
    <w:lvl w:ilvl="0" w:tplc="21A412A4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3FC11589"/>
    <w:multiLevelType w:val="hybridMultilevel"/>
    <w:tmpl w:val="086EA1EC"/>
    <w:lvl w:ilvl="0" w:tplc="5B66F480">
      <w:start w:val="1"/>
      <w:numFmt w:val="decimal"/>
      <w:lvlText w:val="%1."/>
      <w:lvlJc w:val="left"/>
      <w:pPr>
        <w:ind w:left="644" w:hanging="360"/>
      </w:pPr>
      <w:rPr>
        <w:b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9F64A1"/>
    <w:multiLevelType w:val="hybridMultilevel"/>
    <w:tmpl w:val="1F14B432"/>
    <w:lvl w:ilvl="0" w:tplc="E57ED4D8">
      <w:start w:val="1"/>
      <w:numFmt w:val="decimal"/>
      <w:lvlText w:val="%1."/>
      <w:lvlJc w:val="left"/>
      <w:pPr>
        <w:ind w:left="454" w:hanging="94"/>
      </w:pPr>
      <w:rPr>
        <w:rFonts w:ascii="Times New Roman" w:eastAsia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2E435F"/>
    <w:multiLevelType w:val="multilevel"/>
    <w:tmpl w:val="8988C70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3AB02B7"/>
    <w:multiLevelType w:val="hybridMultilevel"/>
    <w:tmpl w:val="1F14B432"/>
    <w:lvl w:ilvl="0" w:tplc="E57ED4D8">
      <w:start w:val="1"/>
      <w:numFmt w:val="decimal"/>
      <w:lvlText w:val="%1."/>
      <w:lvlJc w:val="left"/>
      <w:pPr>
        <w:ind w:left="454" w:hanging="94"/>
      </w:pPr>
      <w:rPr>
        <w:rFonts w:ascii="Times New Roman" w:eastAsia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186B"/>
    <w:multiLevelType w:val="hybridMultilevel"/>
    <w:tmpl w:val="E5B29B5A"/>
    <w:lvl w:ilvl="0" w:tplc="88442634">
      <w:start w:val="8"/>
      <w:numFmt w:val="decimalZero"/>
      <w:lvlText w:val="%1"/>
      <w:lvlJc w:val="left"/>
      <w:pPr>
        <w:ind w:left="72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C0E8C"/>
    <w:multiLevelType w:val="hybridMultilevel"/>
    <w:tmpl w:val="FAA6752E"/>
    <w:lvl w:ilvl="0" w:tplc="FFFFFFFF">
      <w:start w:val="1"/>
      <w:numFmt w:val="decimal"/>
      <w:lvlText w:val="%1."/>
      <w:lvlJc w:val="left"/>
      <w:pPr>
        <w:tabs>
          <w:tab w:val="num" w:pos="1173"/>
        </w:tabs>
        <w:ind w:firstLine="57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67"/>
        </w:tabs>
        <w:ind w:left="1667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387"/>
        </w:tabs>
        <w:ind w:left="2387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107"/>
        </w:tabs>
        <w:ind w:left="3107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827"/>
        </w:tabs>
        <w:ind w:left="3827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547"/>
        </w:tabs>
        <w:ind w:left="4547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267"/>
        </w:tabs>
        <w:ind w:left="5267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987"/>
        </w:tabs>
        <w:ind w:left="5987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707"/>
        </w:tabs>
        <w:ind w:left="6707" w:hanging="180"/>
      </w:pPr>
      <w:rPr>
        <w:rFonts w:cs="Times New Roman"/>
      </w:rPr>
    </w:lvl>
  </w:abstractNum>
  <w:abstractNum w:abstractNumId="27" w15:restartNumberingAfterBreak="0">
    <w:nsid w:val="5B6C0DB7"/>
    <w:multiLevelType w:val="hybridMultilevel"/>
    <w:tmpl w:val="915AC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A770E5"/>
    <w:multiLevelType w:val="hybridMultilevel"/>
    <w:tmpl w:val="1EB43372"/>
    <w:lvl w:ilvl="0" w:tplc="F35C9F5A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105149"/>
    <w:multiLevelType w:val="hybridMultilevel"/>
    <w:tmpl w:val="35B4C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3A002B"/>
    <w:multiLevelType w:val="hybridMultilevel"/>
    <w:tmpl w:val="5434A1DA"/>
    <w:lvl w:ilvl="0" w:tplc="94343DB2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-393" w:hanging="360"/>
      </w:pPr>
    </w:lvl>
    <w:lvl w:ilvl="2" w:tplc="0419001B">
      <w:start w:val="1"/>
      <w:numFmt w:val="lowerRoman"/>
      <w:lvlText w:val="%3."/>
      <w:lvlJc w:val="right"/>
      <w:pPr>
        <w:ind w:left="327" w:hanging="180"/>
      </w:pPr>
    </w:lvl>
    <w:lvl w:ilvl="3" w:tplc="0419000F">
      <w:start w:val="1"/>
      <w:numFmt w:val="decimal"/>
      <w:lvlText w:val="%4."/>
      <w:lvlJc w:val="left"/>
      <w:pPr>
        <w:ind w:left="1047" w:hanging="360"/>
      </w:pPr>
    </w:lvl>
    <w:lvl w:ilvl="4" w:tplc="04190019">
      <w:start w:val="1"/>
      <w:numFmt w:val="lowerLetter"/>
      <w:lvlText w:val="%5."/>
      <w:lvlJc w:val="left"/>
      <w:pPr>
        <w:ind w:left="1767" w:hanging="360"/>
      </w:pPr>
    </w:lvl>
    <w:lvl w:ilvl="5" w:tplc="0419001B">
      <w:start w:val="1"/>
      <w:numFmt w:val="lowerRoman"/>
      <w:lvlText w:val="%6."/>
      <w:lvlJc w:val="right"/>
      <w:pPr>
        <w:ind w:left="2487" w:hanging="180"/>
      </w:pPr>
    </w:lvl>
    <w:lvl w:ilvl="6" w:tplc="0419000F">
      <w:start w:val="1"/>
      <w:numFmt w:val="decimal"/>
      <w:lvlText w:val="%7."/>
      <w:lvlJc w:val="left"/>
      <w:pPr>
        <w:ind w:left="3207" w:hanging="360"/>
      </w:pPr>
    </w:lvl>
    <w:lvl w:ilvl="7" w:tplc="04190019">
      <w:start w:val="1"/>
      <w:numFmt w:val="lowerLetter"/>
      <w:lvlText w:val="%8."/>
      <w:lvlJc w:val="left"/>
      <w:pPr>
        <w:ind w:left="3927" w:hanging="360"/>
      </w:pPr>
    </w:lvl>
    <w:lvl w:ilvl="8" w:tplc="0419001B">
      <w:start w:val="1"/>
      <w:numFmt w:val="lowerRoman"/>
      <w:lvlText w:val="%9."/>
      <w:lvlJc w:val="right"/>
      <w:pPr>
        <w:ind w:left="4647" w:hanging="180"/>
      </w:pPr>
    </w:lvl>
  </w:abstractNum>
  <w:abstractNum w:abstractNumId="31" w15:restartNumberingAfterBreak="0">
    <w:nsid w:val="73374A05"/>
    <w:multiLevelType w:val="hybridMultilevel"/>
    <w:tmpl w:val="7FA68400"/>
    <w:lvl w:ilvl="0" w:tplc="71D2F278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74D134E0"/>
    <w:multiLevelType w:val="hybridMultilevel"/>
    <w:tmpl w:val="4BC66EF8"/>
    <w:lvl w:ilvl="0" w:tplc="DCBCB536">
      <w:start w:val="8"/>
      <w:numFmt w:val="decimalZero"/>
      <w:lvlText w:val="%1"/>
      <w:lvlJc w:val="left"/>
      <w:pPr>
        <w:ind w:left="36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5C60081"/>
    <w:multiLevelType w:val="hybridMultilevel"/>
    <w:tmpl w:val="7CE6FDCC"/>
    <w:lvl w:ilvl="0" w:tplc="5F2208F2">
      <w:start w:val="1"/>
      <w:numFmt w:val="decimal"/>
      <w:lvlText w:val="%1."/>
      <w:lvlJc w:val="left"/>
      <w:pPr>
        <w:ind w:left="4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79810D15"/>
    <w:multiLevelType w:val="hybridMultilevel"/>
    <w:tmpl w:val="859C3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251A6E"/>
    <w:multiLevelType w:val="hybridMultilevel"/>
    <w:tmpl w:val="8BEC6178"/>
    <w:lvl w:ilvl="0" w:tplc="0B3C6712">
      <w:start w:val="8"/>
      <w:numFmt w:val="decimalZero"/>
      <w:lvlText w:val="%1"/>
      <w:lvlJc w:val="left"/>
      <w:pPr>
        <w:ind w:left="36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6"/>
  </w:num>
  <w:num w:numId="3">
    <w:abstractNumId w:val="4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4"/>
  </w:num>
  <w:num w:numId="9">
    <w:abstractNumId w:val="27"/>
  </w:num>
  <w:num w:numId="10">
    <w:abstractNumId w:val="9"/>
  </w:num>
  <w:num w:numId="11">
    <w:abstractNumId w:val="29"/>
  </w:num>
  <w:num w:numId="12">
    <w:abstractNumId w:val="2"/>
  </w:num>
  <w:num w:numId="13">
    <w:abstractNumId w:val="15"/>
  </w:num>
  <w:num w:numId="14">
    <w:abstractNumId w:val="10"/>
  </w:num>
  <w:num w:numId="15">
    <w:abstractNumId w:val="33"/>
  </w:num>
  <w:num w:numId="16">
    <w:abstractNumId w:val="5"/>
  </w:num>
  <w:num w:numId="17">
    <w:abstractNumId w:val="24"/>
  </w:num>
  <w:num w:numId="18">
    <w:abstractNumId w:val="22"/>
  </w:num>
  <w:num w:numId="19">
    <w:abstractNumId w:val="26"/>
  </w:num>
  <w:num w:numId="20">
    <w:abstractNumId w:val="31"/>
  </w:num>
  <w:num w:numId="21">
    <w:abstractNumId w:val="30"/>
  </w:num>
  <w:num w:numId="22">
    <w:abstractNumId w:val="1"/>
  </w:num>
  <w:num w:numId="23">
    <w:abstractNumId w:val="17"/>
  </w:num>
  <w:num w:numId="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2"/>
  </w:num>
  <w:num w:numId="26">
    <w:abstractNumId w:val="11"/>
  </w:num>
  <w:num w:numId="27">
    <w:abstractNumId w:val="0"/>
  </w:num>
  <w:num w:numId="28">
    <w:abstractNumId w:val="12"/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</w:num>
  <w:num w:numId="31">
    <w:abstractNumId w:val="16"/>
  </w:num>
  <w:num w:numId="32">
    <w:abstractNumId w:val="35"/>
  </w:num>
  <w:num w:numId="33">
    <w:abstractNumId w:val="25"/>
  </w:num>
  <w:num w:numId="34">
    <w:abstractNumId w:val="13"/>
  </w:num>
  <w:num w:numId="35">
    <w:abstractNumId w:val="18"/>
  </w:num>
  <w:num w:numId="36">
    <w:abstractNumId w:val="20"/>
  </w:num>
  <w:num w:numId="37">
    <w:abstractNumId w:val="8"/>
  </w:num>
  <w:num w:numId="38">
    <w:abstractNumId w:val="23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23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A9"/>
    <w:rsid w:val="00011DFB"/>
    <w:rsid w:val="00015FBE"/>
    <w:rsid w:val="0001612A"/>
    <w:rsid w:val="00022C94"/>
    <w:rsid w:val="000353B5"/>
    <w:rsid w:val="00047AAE"/>
    <w:rsid w:val="00050F5B"/>
    <w:rsid w:val="00055B2E"/>
    <w:rsid w:val="00055DDE"/>
    <w:rsid w:val="00056DB6"/>
    <w:rsid w:val="00057D7C"/>
    <w:rsid w:val="000623DF"/>
    <w:rsid w:val="000661B8"/>
    <w:rsid w:val="0007029C"/>
    <w:rsid w:val="00074AE6"/>
    <w:rsid w:val="00074FB3"/>
    <w:rsid w:val="000820C9"/>
    <w:rsid w:val="0008210A"/>
    <w:rsid w:val="000825FB"/>
    <w:rsid w:val="00083E83"/>
    <w:rsid w:val="0008556D"/>
    <w:rsid w:val="00092F03"/>
    <w:rsid w:val="00093696"/>
    <w:rsid w:val="00094419"/>
    <w:rsid w:val="000A0C29"/>
    <w:rsid w:val="000A1CFE"/>
    <w:rsid w:val="000A34F0"/>
    <w:rsid w:val="000A3DA9"/>
    <w:rsid w:val="000B2319"/>
    <w:rsid w:val="000B4A3D"/>
    <w:rsid w:val="000B62EE"/>
    <w:rsid w:val="000C0BCE"/>
    <w:rsid w:val="000C3231"/>
    <w:rsid w:val="000C37B9"/>
    <w:rsid w:val="000C4972"/>
    <w:rsid w:val="000D05B5"/>
    <w:rsid w:val="000D0FA8"/>
    <w:rsid w:val="000D279D"/>
    <w:rsid w:val="000D59C5"/>
    <w:rsid w:val="000D62A7"/>
    <w:rsid w:val="000D7AF4"/>
    <w:rsid w:val="000E0018"/>
    <w:rsid w:val="000E0C0D"/>
    <w:rsid w:val="000E0ECB"/>
    <w:rsid w:val="000E394F"/>
    <w:rsid w:val="000E7D29"/>
    <w:rsid w:val="000F2C1B"/>
    <w:rsid w:val="000F45FA"/>
    <w:rsid w:val="000F46BF"/>
    <w:rsid w:val="000F4A71"/>
    <w:rsid w:val="000F536B"/>
    <w:rsid w:val="0010079E"/>
    <w:rsid w:val="0010307C"/>
    <w:rsid w:val="00105980"/>
    <w:rsid w:val="001115BB"/>
    <w:rsid w:val="00111D2A"/>
    <w:rsid w:val="00115DE6"/>
    <w:rsid w:val="001202C2"/>
    <w:rsid w:val="00122C99"/>
    <w:rsid w:val="00123B25"/>
    <w:rsid w:val="00123D16"/>
    <w:rsid w:val="001269A5"/>
    <w:rsid w:val="00130866"/>
    <w:rsid w:val="001326A2"/>
    <w:rsid w:val="00134086"/>
    <w:rsid w:val="001354C4"/>
    <w:rsid w:val="0014155D"/>
    <w:rsid w:val="001429C7"/>
    <w:rsid w:val="0015433E"/>
    <w:rsid w:val="001555ED"/>
    <w:rsid w:val="0015581A"/>
    <w:rsid w:val="00157CA7"/>
    <w:rsid w:val="00162E99"/>
    <w:rsid w:val="00167BC5"/>
    <w:rsid w:val="00167BDC"/>
    <w:rsid w:val="00170391"/>
    <w:rsid w:val="00174B4A"/>
    <w:rsid w:val="00174EDD"/>
    <w:rsid w:val="00175558"/>
    <w:rsid w:val="00177B2E"/>
    <w:rsid w:val="00177E18"/>
    <w:rsid w:val="00182BCB"/>
    <w:rsid w:val="001836B5"/>
    <w:rsid w:val="0018423D"/>
    <w:rsid w:val="00184789"/>
    <w:rsid w:val="001852F6"/>
    <w:rsid w:val="00186133"/>
    <w:rsid w:val="001867EC"/>
    <w:rsid w:val="00191C4E"/>
    <w:rsid w:val="00193C06"/>
    <w:rsid w:val="001977B9"/>
    <w:rsid w:val="001A0670"/>
    <w:rsid w:val="001A17A5"/>
    <w:rsid w:val="001A31D8"/>
    <w:rsid w:val="001A33AE"/>
    <w:rsid w:val="001A7B68"/>
    <w:rsid w:val="001B6A32"/>
    <w:rsid w:val="001B7136"/>
    <w:rsid w:val="001C2C86"/>
    <w:rsid w:val="001C3958"/>
    <w:rsid w:val="001D04F8"/>
    <w:rsid w:val="001D081B"/>
    <w:rsid w:val="001D3AF8"/>
    <w:rsid w:val="001D42CE"/>
    <w:rsid w:val="001D778A"/>
    <w:rsid w:val="001E1ED3"/>
    <w:rsid w:val="001E4262"/>
    <w:rsid w:val="001E5974"/>
    <w:rsid w:val="001E7FBA"/>
    <w:rsid w:val="001F3851"/>
    <w:rsid w:val="001F405B"/>
    <w:rsid w:val="001F53BD"/>
    <w:rsid w:val="001F7847"/>
    <w:rsid w:val="002046FE"/>
    <w:rsid w:val="002052D6"/>
    <w:rsid w:val="002068A2"/>
    <w:rsid w:val="0021568D"/>
    <w:rsid w:val="00215D8A"/>
    <w:rsid w:val="00221F35"/>
    <w:rsid w:val="00225260"/>
    <w:rsid w:val="00227516"/>
    <w:rsid w:val="002277B6"/>
    <w:rsid w:val="00231A39"/>
    <w:rsid w:val="00232356"/>
    <w:rsid w:val="00233B89"/>
    <w:rsid w:val="00234229"/>
    <w:rsid w:val="002344C9"/>
    <w:rsid w:val="0023703D"/>
    <w:rsid w:val="00241964"/>
    <w:rsid w:val="00242F86"/>
    <w:rsid w:val="00245368"/>
    <w:rsid w:val="00246103"/>
    <w:rsid w:val="00246494"/>
    <w:rsid w:val="00247F53"/>
    <w:rsid w:val="0025308C"/>
    <w:rsid w:val="00253E6A"/>
    <w:rsid w:val="00261BA0"/>
    <w:rsid w:val="0026735A"/>
    <w:rsid w:val="0027009D"/>
    <w:rsid w:val="0027030A"/>
    <w:rsid w:val="00272DF9"/>
    <w:rsid w:val="00275541"/>
    <w:rsid w:val="00280E83"/>
    <w:rsid w:val="00281F6B"/>
    <w:rsid w:val="00283566"/>
    <w:rsid w:val="00283B15"/>
    <w:rsid w:val="00284BA6"/>
    <w:rsid w:val="00285AAE"/>
    <w:rsid w:val="00286D92"/>
    <w:rsid w:val="00287D5E"/>
    <w:rsid w:val="00290462"/>
    <w:rsid w:val="00291491"/>
    <w:rsid w:val="00294E49"/>
    <w:rsid w:val="00295F97"/>
    <w:rsid w:val="00296612"/>
    <w:rsid w:val="002A0FD5"/>
    <w:rsid w:val="002A207D"/>
    <w:rsid w:val="002A37D6"/>
    <w:rsid w:val="002A4684"/>
    <w:rsid w:val="002A483C"/>
    <w:rsid w:val="002A6E8C"/>
    <w:rsid w:val="002C0FB4"/>
    <w:rsid w:val="002C34D1"/>
    <w:rsid w:val="002D0F30"/>
    <w:rsid w:val="002D123F"/>
    <w:rsid w:val="002E18A8"/>
    <w:rsid w:val="002E4713"/>
    <w:rsid w:val="002E6D35"/>
    <w:rsid w:val="002F0105"/>
    <w:rsid w:val="002F50DF"/>
    <w:rsid w:val="00300050"/>
    <w:rsid w:val="003012AC"/>
    <w:rsid w:val="00301395"/>
    <w:rsid w:val="00303F5D"/>
    <w:rsid w:val="00304AAD"/>
    <w:rsid w:val="00310215"/>
    <w:rsid w:val="00311607"/>
    <w:rsid w:val="00312B71"/>
    <w:rsid w:val="00316602"/>
    <w:rsid w:val="00316DDD"/>
    <w:rsid w:val="00320838"/>
    <w:rsid w:val="0032253E"/>
    <w:rsid w:val="00327E76"/>
    <w:rsid w:val="0033574A"/>
    <w:rsid w:val="00337311"/>
    <w:rsid w:val="00341CBC"/>
    <w:rsid w:val="003449B5"/>
    <w:rsid w:val="003458B1"/>
    <w:rsid w:val="00351B16"/>
    <w:rsid w:val="003537EE"/>
    <w:rsid w:val="003537F6"/>
    <w:rsid w:val="0035652E"/>
    <w:rsid w:val="00357489"/>
    <w:rsid w:val="00361FB8"/>
    <w:rsid w:val="003705F5"/>
    <w:rsid w:val="003719A2"/>
    <w:rsid w:val="00375384"/>
    <w:rsid w:val="00380FA3"/>
    <w:rsid w:val="00381568"/>
    <w:rsid w:val="00381F04"/>
    <w:rsid w:val="00387907"/>
    <w:rsid w:val="00390734"/>
    <w:rsid w:val="003928E8"/>
    <w:rsid w:val="00395161"/>
    <w:rsid w:val="00397354"/>
    <w:rsid w:val="003A2E8A"/>
    <w:rsid w:val="003A2F6F"/>
    <w:rsid w:val="003A6DF1"/>
    <w:rsid w:val="003B237B"/>
    <w:rsid w:val="003B3FCD"/>
    <w:rsid w:val="003C0216"/>
    <w:rsid w:val="003C2735"/>
    <w:rsid w:val="003C326A"/>
    <w:rsid w:val="003C5BD8"/>
    <w:rsid w:val="003C671B"/>
    <w:rsid w:val="003D1D71"/>
    <w:rsid w:val="003D2E12"/>
    <w:rsid w:val="003D51B6"/>
    <w:rsid w:val="003D5514"/>
    <w:rsid w:val="003D55F9"/>
    <w:rsid w:val="003E0B4D"/>
    <w:rsid w:val="003E4EDF"/>
    <w:rsid w:val="003E655A"/>
    <w:rsid w:val="003F0A24"/>
    <w:rsid w:val="003F0AA0"/>
    <w:rsid w:val="003F1509"/>
    <w:rsid w:val="003F1860"/>
    <w:rsid w:val="003F1BB1"/>
    <w:rsid w:val="00405294"/>
    <w:rsid w:val="00410128"/>
    <w:rsid w:val="004174F6"/>
    <w:rsid w:val="0041777F"/>
    <w:rsid w:val="00420766"/>
    <w:rsid w:val="00420BBC"/>
    <w:rsid w:val="00431022"/>
    <w:rsid w:val="004333FD"/>
    <w:rsid w:val="00440F15"/>
    <w:rsid w:val="004435A1"/>
    <w:rsid w:val="00443700"/>
    <w:rsid w:val="00446A8F"/>
    <w:rsid w:val="00446B22"/>
    <w:rsid w:val="00446E34"/>
    <w:rsid w:val="004479E8"/>
    <w:rsid w:val="00452605"/>
    <w:rsid w:val="0045281D"/>
    <w:rsid w:val="004644C3"/>
    <w:rsid w:val="00466AD3"/>
    <w:rsid w:val="00467B80"/>
    <w:rsid w:val="00475437"/>
    <w:rsid w:val="004778B8"/>
    <w:rsid w:val="004820D0"/>
    <w:rsid w:val="004825E0"/>
    <w:rsid w:val="004837EE"/>
    <w:rsid w:val="00486338"/>
    <w:rsid w:val="00486BC2"/>
    <w:rsid w:val="004929AE"/>
    <w:rsid w:val="004A0E60"/>
    <w:rsid w:val="004A1DDD"/>
    <w:rsid w:val="004A3532"/>
    <w:rsid w:val="004B0505"/>
    <w:rsid w:val="004B5BBE"/>
    <w:rsid w:val="004B614A"/>
    <w:rsid w:val="004B6D9A"/>
    <w:rsid w:val="004C2176"/>
    <w:rsid w:val="004C4AF3"/>
    <w:rsid w:val="004C4E21"/>
    <w:rsid w:val="004D1F3D"/>
    <w:rsid w:val="004D33FB"/>
    <w:rsid w:val="004D4A48"/>
    <w:rsid w:val="004D5204"/>
    <w:rsid w:val="004D71D5"/>
    <w:rsid w:val="004D7A50"/>
    <w:rsid w:val="004E0606"/>
    <w:rsid w:val="004E0777"/>
    <w:rsid w:val="004E2AD6"/>
    <w:rsid w:val="004E5038"/>
    <w:rsid w:val="004E6901"/>
    <w:rsid w:val="004F02A1"/>
    <w:rsid w:val="004F1367"/>
    <w:rsid w:val="004F3DF1"/>
    <w:rsid w:val="00501951"/>
    <w:rsid w:val="005019FF"/>
    <w:rsid w:val="00501C96"/>
    <w:rsid w:val="00501ECD"/>
    <w:rsid w:val="00502189"/>
    <w:rsid w:val="0050592F"/>
    <w:rsid w:val="00512EDE"/>
    <w:rsid w:val="0051354C"/>
    <w:rsid w:val="00517FE4"/>
    <w:rsid w:val="005239B1"/>
    <w:rsid w:val="00524B71"/>
    <w:rsid w:val="005250DC"/>
    <w:rsid w:val="00525D90"/>
    <w:rsid w:val="00526BEC"/>
    <w:rsid w:val="00530432"/>
    <w:rsid w:val="005326DC"/>
    <w:rsid w:val="00533E1F"/>
    <w:rsid w:val="005340F7"/>
    <w:rsid w:val="0054213B"/>
    <w:rsid w:val="00544B98"/>
    <w:rsid w:val="0054533B"/>
    <w:rsid w:val="0054570F"/>
    <w:rsid w:val="00552BDF"/>
    <w:rsid w:val="00553835"/>
    <w:rsid w:val="00554B3E"/>
    <w:rsid w:val="005612C9"/>
    <w:rsid w:val="0056143B"/>
    <w:rsid w:val="0056209B"/>
    <w:rsid w:val="00563132"/>
    <w:rsid w:val="0056556B"/>
    <w:rsid w:val="00565DB6"/>
    <w:rsid w:val="00566D11"/>
    <w:rsid w:val="00570CA4"/>
    <w:rsid w:val="00571E93"/>
    <w:rsid w:val="00572233"/>
    <w:rsid w:val="00572428"/>
    <w:rsid w:val="00573297"/>
    <w:rsid w:val="00575798"/>
    <w:rsid w:val="005769E6"/>
    <w:rsid w:val="00577065"/>
    <w:rsid w:val="00577F6F"/>
    <w:rsid w:val="00584B20"/>
    <w:rsid w:val="00585098"/>
    <w:rsid w:val="0058511E"/>
    <w:rsid w:val="0059030A"/>
    <w:rsid w:val="00590B0B"/>
    <w:rsid w:val="00590C72"/>
    <w:rsid w:val="00592B5F"/>
    <w:rsid w:val="00593920"/>
    <w:rsid w:val="00594077"/>
    <w:rsid w:val="00596B5E"/>
    <w:rsid w:val="005974D9"/>
    <w:rsid w:val="005A1431"/>
    <w:rsid w:val="005A1522"/>
    <w:rsid w:val="005A49DD"/>
    <w:rsid w:val="005A67E4"/>
    <w:rsid w:val="005B0B5C"/>
    <w:rsid w:val="005B59FB"/>
    <w:rsid w:val="005B686A"/>
    <w:rsid w:val="005B7DB7"/>
    <w:rsid w:val="005C0022"/>
    <w:rsid w:val="005C1AA2"/>
    <w:rsid w:val="005C29B7"/>
    <w:rsid w:val="005C78E6"/>
    <w:rsid w:val="005D0CF8"/>
    <w:rsid w:val="005D44E2"/>
    <w:rsid w:val="005E0232"/>
    <w:rsid w:val="005E319E"/>
    <w:rsid w:val="005E61BC"/>
    <w:rsid w:val="005F06CD"/>
    <w:rsid w:val="005F493C"/>
    <w:rsid w:val="005F6E50"/>
    <w:rsid w:val="0060181B"/>
    <w:rsid w:val="006023C3"/>
    <w:rsid w:val="00602893"/>
    <w:rsid w:val="00604B4F"/>
    <w:rsid w:val="00605D7E"/>
    <w:rsid w:val="0061398D"/>
    <w:rsid w:val="006164A7"/>
    <w:rsid w:val="00627649"/>
    <w:rsid w:val="00631ACB"/>
    <w:rsid w:val="00633E7C"/>
    <w:rsid w:val="00635162"/>
    <w:rsid w:val="006370E0"/>
    <w:rsid w:val="00641F94"/>
    <w:rsid w:val="0064412B"/>
    <w:rsid w:val="00647495"/>
    <w:rsid w:val="00650B13"/>
    <w:rsid w:val="00651A36"/>
    <w:rsid w:val="006528C0"/>
    <w:rsid w:val="00654F78"/>
    <w:rsid w:val="00655389"/>
    <w:rsid w:val="00655C41"/>
    <w:rsid w:val="006564D9"/>
    <w:rsid w:val="006609D1"/>
    <w:rsid w:val="00662086"/>
    <w:rsid w:val="00663D0D"/>
    <w:rsid w:val="00670AFE"/>
    <w:rsid w:val="00670CEB"/>
    <w:rsid w:val="00672D78"/>
    <w:rsid w:val="00675B1F"/>
    <w:rsid w:val="00676774"/>
    <w:rsid w:val="0067699A"/>
    <w:rsid w:val="0068499A"/>
    <w:rsid w:val="00684A52"/>
    <w:rsid w:val="00697FB3"/>
    <w:rsid w:val="006A278C"/>
    <w:rsid w:val="006A39D8"/>
    <w:rsid w:val="006A4D83"/>
    <w:rsid w:val="006A6174"/>
    <w:rsid w:val="006A637C"/>
    <w:rsid w:val="006A74CD"/>
    <w:rsid w:val="006B091E"/>
    <w:rsid w:val="006B104D"/>
    <w:rsid w:val="006B240E"/>
    <w:rsid w:val="006B3F7E"/>
    <w:rsid w:val="006B561A"/>
    <w:rsid w:val="006B6BB5"/>
    <w:rsid w:val="006C62AD"/>
    <w:rsid w:val="006C670F"/>
    <w:rsid w:val="006C6D8C"/>
    <w:rsid w:val="006D0CD2"/>
    <w:rsid w:val="006D3A25"/>
    <w:rsid w:val="006D607D"/>
    <w:rsid w:val="006D728E"/>
    <w:rsid w:val="006E4563"/>
    <w:rsid w:val="006E52AD"/>
    <w:rsid w:val="006E7624"/>
    <w:rsid w:val="006F14FF"/>
    <w:rsid w:val="006F2BC9"/>
    <w:rsid w:val="006F5488"/>
    <w:rsid w:val="006F6A40"/>
    <w:rsid w:val="006F7132"/>
    <w:rsid w:val="007005DA"/>
    <w:rsid w:val="007021DA"/>
    <w:rsid w:val="00704587"/>
    <w:rsid w:val="0070483A"/>
    <w:rsid w:val="007079A9"/>
    <w:rsid w:val="00710741"/>
    <w:rsid w:val="00711151"/>
    <w:rsid w:val="00716099"/>
    <w:rsid w:val="00720C91"/>
    <w:rsid w:val="0072167B"/>
    <w:rsid w:val="00724DB1"/>
    <w:rsid w:val="00726A30"/>
    <w:rsid w:val="00733987"/>
    <w:rsid w:val="00741D44"/>
    <w:rsid w:val="00742578"/>
    <w:rsid w:val="00745FA9"/>
    <w:rsid w:val="007500C2"/>
    <w:rsid w:val="0075355E"/>
    <w:rsid w:val="007550BF"/>
    <w:rsid w:val="0075630E"/>
    <w:rsid w:val="00756780"/>
    <w:rsid w:val="00756A37"/>
    <w:rsid w:val="00756B78"/>
    <w:rsid w:val="00757BB8"/>
    <w:rsid w:val="00761505"/>
    <w:rsid w:val="0076281B"/>
    <w:rsid w:val="00764A26"/>
    <w:rsid w:val="007731C1"/>
    <w:rsid w:val="00773EE7"/>
    <w:rsid w:val="00780276"/>
    <w:rsid w:val="00780D10"/>
    <w:rsid w:val="007822A4"/>
    <w:rsid w:val="00782C21"/>
    <w:rsid w:val="00784484"/>
    <w:rsid w:val="0079765A"/>
    <w:rsid w:val="007A07D3"/>
    <w:rsid w:val="007A2A7C"/>
    <w:rsid w:val="007A47AF"/>
    <w:rsid w:val="007A5A01"/>
    <w:rsid w:val="007A5A4A"/>
    <w:rsid w:val="007A6153"/>
    <w:rsid w:val="007A73D6"/>
    <w:rsid w:val="007B053C"/>
    <w:rsid w:val="007B1C38"/>
    <w:rsid w:val="007B1D4F"/>
    <w:rsid w:val="007C1EB0"/>
    <w:rsid w:val="007C6684"/>
    <w:rsid w:val="007C6910"/>
    <w:rsid w:val="007D123E"/>
    <w:rsid w:val="007D463A"/>
    <w:rsid w:val="007D588A"/>
    <w:rsid w:val="007D5F20"/>
    <w:rsid w:val="007D691C"/>
    <w:rsid w:val="007E0C7F"/>
    <w:rsid w:val="007E1282"/>
    <w:rsid w:val="007E5CA9"/>
    <w:rsid w:val="007E6FF2"/>
    <w:rsid w:val="007E7AA4"/>
    <w:rsid w:val="007F10EB"/>
    <w:rsid w:val="007F4724"/>
    <w:rsid w:val="007F71B1"/>
    <w:rsid w:val="007F7CF7"/>
    <w:rsid w:val="0081544B"/>
    <w:rsid w:val="00815EF8"/>
    <w:rsid w:val="00820E66"/>
    <w:rsid w:val="00822164"/>
    <w:rsid w:val="008315A9"/>
    <w:rsid w:val="0083512E"/>
    <w:rsid w:val="008418FC"/>
    <w:rsid w:val="00842CBE"/>
    <w:rsid w:val="00845CE6"/>
    <w:rsid w:val="00853A00"/>
    <w:rsid w:val="008540F5"/>
    <w:rsid w:val="00855F1A"/>
    <w:rsid w:val="008572F5"/>
    <w:rsid w:val="00857791"/>
    <w:rsid w:val="008659BC"/>
    <w:rsid w:val="008760FF"/>
    <w:rsid w:val="00876826"/>
    <w:rsid w:val="00891A74"/>
    <w:rsid w:val="00893679"/>
    <w:rsid w:val="008A5639"/>
    <w:rsid w:val="008A56FE"/>
    <w:rsid w:val="008A5D85"/>
    <w:rsid w:val="008A7576"/>
    <w:rsid w:val="008A7E5E"/>
    <w:rsid w:val="008B1670"/>
    <w:rsid w:val="008B2BAF"/>
    <w:rsid w:val="008B50CA"/>
    <w:rsid w:val="008B6486"/>
    <w:rsid w:val="008B6BC9"/>
    <w:rsid w:val="008D719C"/>
    <w:rsid w:val="008E42B3"/>
    <w:rsid w:val="008E6033"/>
    <w:rsid w:val="008F06CE"/>
    <w:rsid w:val="008F172F"/>
    <w:rsid w:val="008F5469"/>
    <w:rsid w:val="008F7859"/>
    <w:rsid w:val="00902ED6"/>
    <w:rsid w:val="00903229"/>
    <w:rsid w:val="0090423B"/>
    <w:rsid w:val="009069BC"/>
    <w:rsid w:val="00906AC5"/>
    <w:rsid w:val="0091019A"/>
    <w:rsid w:val="00911C52"/>
    <w:rsid w:val="00912661"/>
    <w:rsid w:val="00914EEF"/>
    <w:rsid w:val="00915C60"/>
    <w:rsid w:val="00924F8B"/>
    <w:rsid w:val="00925627"/>
    <w:rsid w:val="00937335"/>
    <w:rsid w:val="00937C34"/>
    <w:rsid w:val="00937EF5"/>
    <w:rsid w:val="00943A6E"/>
    <w:rsid w:val="00947218"/>
    <w:rsid w:val="0095173A"/>
    <w:rsid w:val="0095413B"/>
    <w:rsid w:val="009560B7"/>
    <w:rsid w:val="00956D84"/>
    <w:rsid w:val="00964699"/>
    <w:rsid w:val="0096580B"/>
    <w:rsid w:val="00971A89"/>
    <w:rsid w:val="00971BED"/>
    <w:rsid w:val="009725FC"/>
    <w:rsid w:val="00972EE5"/>
    <w:rsid w:val="009830C9"/>
    <w:rsid w:val="00983517"/>
    <w:rsid w:val="00983E19"/>
    <w:rsid w:val="00985867"/>
    <w:rsid w:val="00994BAB"/>
    <w:rsid w:val="00996B6B"/>
    <w:rsid w:val="009B0B79"/>
    <w:rsid w:val="009B1D6B"/>
    <w:rsid w:val="009B2AB9"/>
    <w:rsid w:val="009B41C3"/>
    <w:rsid w:val="009C0426"/>
    <w:rsid w:val="009C0744"/>
    <w:rsid w:val="009C08E6"/>
    <w:rsid w:val="009C1125"/>
    <w:rsid w:val="009C1B51"/>
    <w:rsid w:val="009C7DB6"/>
    <w:rsid w:val="009D2B9D"/>
    <w:rsid w:val="009D5F41"/>
    <w:rsid w:val="009E1B19"/>
    <w:rsid w:val="009E418E"/>
    <w:rsid w:val="009F25C7"/>
    <w:rsid w:val="009F3EB3"/>
    <w:rsid w:val="009F43E4"/>
    <w:rsid w:val="009F78F1"/>
    <w:rsid w:val="00A03E7F"/>
    <w:rsid w:val="00A04A1E"/>
    <w:rsid w:val="00A114AE"/>
    <w:rsid w:val="00A154C7"/>
    <w:rsid w:val="00A17E40"/>
    <w:rsid w:val="00A23651"/>
    <w:rsid w:val="00A31E1B"/>
    <w:rsid w:val="00A3317F"/>
    <w:rsid w:val="00A33EA9"/>
    <w:rsid w:val="00A368C8"/>
    <w:rsid w:val="00A40F29"/>
    <w:rsid w:val="00A414E0"/>
    <w:rsid w:val="00A464C3"/>
    <w:rsid w:val="00A46E42"/>
    <w:rsid w:val="00A47B77"/>
    <w:rsid w:val="00A52A7D"/>
    <w:rsid w:val="00A52CA2"/>
    <w:rsid w:val="00A545FA"/>
    <w:rsid w:val="00A55A38"/>
    <w:rsid w:val="00A6052A"/>
    <w:rsid w:val="00A612C5"/>
    <w:rsid w:val="00A61E86"/>
    <w:rsid w:val="00A63DA4"/>
    <w:rsid w:val="00A67155"/>
    <w:rsid w:val="00A67983"/>
    <w:rsid w:val="00A67D6C"/>
    <w:rsid w:val="00A73BED"/>
    <w:rsid w:val="00A74147"/>
    <w:rsid w:val="00A76F1C"/>
    <w:rsid w:val="00A77B7B"/>
    <w:rsid w:val="00A83476"/>
    <w:rsid w:val="00A84D81"/>
    <w:rsid w:val="00A92EAD"/>
    <w:rsid w:val="00A95EE8"/>
    <w:rsid w:val="00A97EC8"/>
    <w:rsid w:val="00AA2E17"/>
    <w:rsid w:val="00AA2F41"/>
    <w:rsid w:val="00AA78A4"/>
    <w:rsid w:val="00AB4C83"/>
    <w:rsid w:val="00AB5772"/>
    <w:rsid w:val="00AB5B46"/>
    <w:rsid w:val="00AB6EB9"/>
    <w:rsid w:val="00AC662D"/>
    <w:rsid w:val="00AC6667"/>
    <w:rsid w:val="00AC6C27"/>
    <w:rsid w:val="00AC76F6"/>
    <w:rsid w:val="00AD46B2"/>
    <w:rsid w:val="00AD798F"/>
    <w:rsid w:val="00AE103A"/>
    <w:rsid w:val="00AE28DE"/>
    <w:rsid w:val="00AE65C5"/>
    <w:rsid w:val="00AF376D"/>
    <w:rsid w:val="00B00859"/>
    <w:rsid w:val="00B02F64"/>
    <w:rsid w:val="00B03935"/>
    <w:rsid w:val="00B12144"/>
    <w:rsid w:val="00B179C1"/>
    <w:rsid w:val="00B20601"/>
    <w:rsid w:val="00B21DF4"/>
    <w:rsid w:val="00B22573"/>
    <w:rsid w:val="00B265AD"/>
    <w:rsid w:val="00B266CC"/>
    <w:rsid w:val="00B32A49"/>
    <w:rsid w:val="00B353F4"/>
    <w:rsid w:val="00B36A28"/>
    <w:rsid w:val="00B36CC6"/>
    <w:rsid w:val="00B433C7"/>
    <w:rsid w:val="00B44605"/>
    <w:rsid w:val="00B53C6D"/>
    <w:rsid w:val="00B54617"/>
    <w:rsid w:val="00B60079"/>
    <w:rsid w:val="00B61C5D"/>
    <w:rsid w:val="00B63339"/>
    <w:rsid w:val="00B63C87"/>
    <w:rsid w:val="00B64F6B"/>
    <w:rsid w:val="00B6634B"/>
    <w:rsid w:val="00B67DE7"/>
    <w:rsid w:val="00B716A9"/>
    <w:rsid w:val="00B74900"/>
    <w:rsid w:val="00B76769"/>
    <w:rsid w:val="00B80FB2"/>
    <w:rsid w:val="00B8348D"/>
    <w:rsid w:val="00B86C1D"/>
    <w:rsid w:val="00B91916"/>
    <w:rsid w:val="00B92EC9"/>
    <w:rsid w:val="00B9462F"/>
    <w:rsid w:val="00BA29FC"/>
    <w:rsid w:val="00BB1219"/>
    <w:rsid w:val="00BB1D04"/>
    <w:rsid w:val="00BB27BD"/>
    <w:rsid w:val="00BB39C3"/>
    <w:rsid w:val="00BC190C"/>
    <w:rsid w:val="00BC4068"/>
    <w:rsid w:val="00BC45B2"/>
    <w:rsid w:val="00BC5370"/>
    <w:rsid w:val="00BC54CA"/>
    <w:rsid w:val="00BC5D17"/>
    <w:rsid w:val="00BC6CC1"/>
    <w:rsid w:val="00BC6DA4"/>
    <w:rsid w:val="00BE132F"/>
    <w:rsid w:val="00BF35D6"/>
    <w:rsid w:val="00BF4425"/>
    <w:rsid w:val="00BF7154"/>
    <w:rsid w:val="00C02006"/>
    <w:rsid w:val="00C02BBE"/>
    <w:rsid w:val="00C065E6"/>
    <w:rsid w:val="00C15A78"/>
    <w:rsid w:val="00C17007"/>
    <w:rsid w:val="00C170DA"/>
    <w:rsid w:val="00C27263"/>
    <w:rsid w:val="00C274BC"/>
    <w:rsid w:val="00C30C16"/>
    <w:rsid w:val="00C31AB0"/>
    <w:rsid w:val="00C325C7"/>
    <w:rsid w:val="00C326FB"/>
    <w:rsid w:val="00C33184"/>
    <w:rsid w:val="00C36C56"/>
    <w:rsid w:val="00C4191D"/>
    <w:rsid w:val="00C4434D"/>
    <w:rsid w:val="00C4476F"/>
    <w:rsid w:val="00C45400"/>
    <w:rsid w:val="00C4589E"/>
    <w:rsid w:val="00C506FD"/>
    <w:rsid w:val="00C54468"/>
    <w:rsid w:val="00C57C19"/>
    <w:rsid w:val="00C6049E"/>
    <w:rsid w:val="00C63ED9"/>
    <w:rsid w:val="00C65E77"/>
    <w:rsid w:val="00C70E40"/>
    <w:rsid w:val="00C71A31"/>
    <w:rsid w:val="00C7375E"/>
    <w:rsid w:val="00C75085"/>
    <w:rsid w:val="00C776BD"/>
    <w:rsid w:val="00C83CA6"/>
    <w:rsid w:val="00C86214"/>
    <w:rsid w:val="00C86217"/>
    <w:rsid w:val="00C8678A"/>
    <w:rsid w:val="00C94B4B"/>
    <w:rsid w:val="00C94CC0"/>
    <w:rsid w:val="00C96BA5"/>
    <w:rsid w:val="00C97ACE"/>
    <w:rsid w:val="00CA19FF"/>
    <w:rsid w:val="00CA29FD"/>
    <w:rsid w:val="00CA2C2A"/>
    <w:rsid w:val="00CA2FBA"/>
    <w:rsid w:val="00CA519D"/>
    <w:rsid w:val="00CA6CD0"/>
    <w:rsid w:val="00CB6739"/>
    <w:rsid w:val="00CB71FA"/>
    <w:rsid w:val="00CB7C95"/>
    <w:rsid w:val="00CC0384"/>
    <w:rsid w:val="00CC0E04"/>
    <w:rsid w:val="00CC3D6B"/>
    <w:rsid w:val="00CC4203"/>
    <w:rsid w:val="00CC524C"/>
    <w:rsid w:val="00CC564F"/>
    <w:rsid w:val="00CD346C"/>
    <w:rsid w:val="00CD4182"/>
    <w:rsid w:val="00CD6979"/>
    <w:rsid w:val="00CE26C3"/>
    <w:rsid w:val="00CE4EF0"/>
    <w:rsid w:val="00CF0BAE"/>
    <w:rsid w:val="00CF549D"/>
    <w:rsid w:val="00D045B2"/>
    <w:rsid w:val="00D05081"/>
    <w:rsid w:val="00D053FF"/>
    <w:rsid w:val="00D05B90"/>
    <w:rsid w:val="00D06C46"/>
    <w:rsid w:val="00D104EB"/>
    <w:rsid w:val="00D16483"/>
    <w:rsid w:val="00D16CB7"/>
    <w:rsid w:val="00D17E18"/>
    <w:rsid w:val="00D231DE"/>
    <w:rsid w:val="00D263B3"/>
    <w:rsid w:val="00D30673"/>
    <w:rsid w:val="00D33DAF"/>
    <w:rsid w:val="00D432F2"/>
    <w:rsid w:val="00D4732C"/>
    <w:rsid w:val="00D54DC5"/>
    <w:rsid w:val="00D577B6"/>
    <w:rsid w:val="00D57E1C"/>
    <w:rsid w:val="00D62614"/>
    <w:rsid w:val="00D67C1C"/>
    <w:rsid w:val="00D67D55"/>
    <w:rsid w:val="00D67F70"/>
    <w:rsid w:val="00D81264"/>
    <w:rsid w:val="00D94D10"/>
    <w:rsid w:val="00DA0838"/>
    <w:rsid w:val="00DA6045"/>
    <w:rsid w:val="00DA6EC7"/>
    <w:rsid w:val="00DA7C01"/>
    <w:rsid w:val="00DB3575"/>
    <w:rsid w:val="00DC0052"/>
    <w:rsid w:val="00DD01C9"/>
    <w:rsid w:val="00DD6BF1"/>
    <w:rsid w:val="00DE183A"/>
    <w:rsid w:val="00DE45A7"/>
    <w:rsid w:val="00DF000F"/>
    <w:rsid w:val="00DF2129"/>
    <w:rsid w:val="00E04F97"/>
    <w:rsid w:val="00E05806"/>
    <w:rsid w:val="00E0712D"/>
    <w:rsid w:val="00E101D9"/>
    <w:rsid w:val="00E11059"/>
    <w:rsid w:val="00E1109B"/>
    <w:rsid w:val="00E11986"/>
    <w:rsid w:val="00E15687"/>
    <w:rsid w:val="00E15CC1"/>
    <w:rsid w:val="00E163C5"/>
    <w:rsid w:val="00E16502"/>
    <w:rsid w:val="00E2351C"/>
    <w:rsid w:val="00E23BA9"/>
    <w:rsid w:val="00E25199"/>
    <w:rsid w:val="00E32088"/>
    <w:rsid w:val="00E34286"/>
    <w:rsid w:val="00E40E80"/>
    <w:rsid w:val="00E42A88"/>
    <w:rsid w:val="00E52341"/>
    <w:rsid w:val="00E52D2D"/>
    <w:rsid w:val="00E5531B"/>
    <w:rsid w:val="00E564CD"/>
    <w:rsid w:val="00E60C0F"/>
    <w:rsid w:val="00E611E0"/>
    <w:rsid w:val="00E6246E"/>
    <w:rsid w:val="00E67F9B"/>
    <w:rsid w:val="00E70A87"/>
    <w:rsid w:val="00E70AB3"/>
    <w:rsid w:val="00E713C0"/>
    <w:rsid w:val="00E71982"/>
    <w:rsid w:val="00E729D3"/>
    <w:rsid w:val="00E72C8E"/>
    <w:rsid w:val="00E73CD3"/>
    <w:rsid w:val="00E75213"/>
    <w:rsid w:val="00E75D78"/>
    <w:rsid w:val="00E76270"/>
    <w:rsid w:val="00E80642"/>
    <w:rsid w:val="00E848FB"/>
    <w:rsid w:val="00E84919"/>
    <w:rsid w:val="00E90518"/>
    <w:rsid w:val="00E9179A"/>
    <w:rsid w:val="00E92148"/>
    <w:rsid w:val="00E936A8"/>
    <w:rsid w:val="00E973DA"/>
    <w:rsid w:val="00EA1D3B"/>
    <w:rsid w:val="00EA2986"/>
    <w:rsid w:val="00EA536A"/>
    <w:rsid w:val="00EA57A0"/>
    <w:rsid w:val="00EA5892"/>
    <w:rsid w:val="00EB24CB"/>
    <w:rsid w:val="00EB6563"/>
    <w:rsid w:val="00EC48B9"/>
    <w:rsid w:val="00EC4F97"/>
    <w:rsid w:val="00EC542A"/>
    <w:rsid w:val="00EC71C8"/>
    <w:rsid w:val="00ED0B0F"/>
    <w:rsid w:val="00ED1981"/>
    <w:rsid w:val="00EE4B9D"/>
    <w:rsid w:val="00EE4E7B"/>
    <w:rsid w:val="00EE7FAB"/>
    <w:rsid w:val="00EF2F8C"/>
    <w:rsid w:val="00EF51EC"/>
    <w:rsid w:val="00EF566F"/>
    <w:rsid w:val="00F04BA1"/>
    <w:rsid w:val="00F059A7"/>
    <w:rsid w:val="00F10E94"/>
    <w:rsid w:val="00F13292"/>
    <w:rsid w:val="00F137B8"/>
    <w:rsid w:val="00F15161"/>
    <w:rsid w:val="00F172ED"/>
    <w:rsid w:val="00F2186F"/>
    <w:rsid w:val="00F2292E"/>
    <w:rsid w:val="00F22CE7"/>
    <w:rsid w:val="00F23DB1"/>
    <w:rsid w:val="00F25F9D"/>
    <w:rsid w:val="00F30DBE"/>
    <w:rsid w:val="00F3171C"/>
    <w:rsid w:val="00F32E97"/>
    <w:rsid w:val="00F36E81"/>
    <w:rsid w:val="00F42FE1"/>
    <w:rsid w:val="00F44323"/>
    <w:rsid w:val="00F4573C"/>
    <w:rsid w:val="00F45C49"/>
    <w:rsid w:val="00F47009"/>
    <w:rsid w:val="00F47075"/>
    <w:rsid w:val="00F470CF"/>
    <w:rsid w:val="00F471A6"/>
    <w:rsid w:val="00F53B23"/>
    <w:rsid w:val="00F61C63"/>
    <w:rsid w:val="00F6224B"/>
    <w:rsid w:val="00F66C50"/>
    <w:rsid w:val="00F67DC8"/>
    <w:rsid w:val="00F75391"/>
    <w:rsid w:val="00F75938"/>
    <w:rsid w:val="00F82471"/>
    <w:rsid w:val="00F86FD5"/>
    <w:rsid w:val="00F95C43"/>
    <w:rsid w:val="00F96FE6"/>
    <w:rsid w:val="00F976CB"/>
    <w:rsid w:val="00FA791E"/>
    <w:rsid w:val="00FB04CB"/>
    <w:rsid w:val="00FB266B"/>
    <w:rsid w:val="00FB2D34"/>
    <w:rsid w:val="00FB34F7"/>
    <w:rsid w:val="00FB370B"/>
    <w:rsid w:val="00FC1804"/>
    <w:rsid w:val="00FC36EF"/>
    <w:rsid w:val="00FC75F8"/>
    <w:rsid w:val="00FD1764"/>
    <w:rsid w:val="00FD306F"/>
    <w:rsid w:val="00FD719E"/>
    <w:rsid w:val="00FE091E"/>
    <w:rsid w:val="00FF151C"/>
    <w:rsid w:val="00FF33DD"/>
    <w:rsid w:val="00FF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2353"/>
    <o:shapelayout v:ext="edit">
      <o:idmap v:ext="edit" data="1"/>
    </o:shapelayout>
  </w:shapeDefaults>
  <w:decimalSymbol w:val=","/>
  <w:listSeparator w:val=";"/>
  <w14:docId w14:val="7A7E7E13"/>
  <w15:docId w15:val="{437C3A82-352F-4B52-B0F6-1A785527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B19"/>
  </w:style>
  <w:style w:type="paragraph" w:styleId="1">
    <w:name w:val="heading 1"/>
    <w:basedOn w:val="a"/>
    <w:next w:val="a"/>
    <w:link w:val="10"/>
    <w:uiPriority w:val="9"/>
    <w:qFormat/>
    <w:rsid w:val="005A49D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1"/>
    <w:qFormat/>
    <w:rsid w:val="00296612"/>
    <w:pPr>
      <w:keepNext/>
      <w:ind w:left="5103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296612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E1B19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9E1B19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9E1B19"/>
  </w:style>
  <w:style w:type="character" w:styleId="a6">
    <w:name w:val="Hyperlink"/>
    <w:uiPriority w:val="99"/>
    <w:rsid w:val="009E1B19"/>
    <w:rPr>
      <w:color w:val="0000FF"/>
      <w:u w:val="single"/>
    </w:rPr>
  </w:style>
  <w:style w:type="character" w:customStyle="1" w:styleId="21">
    <w:name w:val="Заголовок 2 Знак"/>
    <w:link w:val="20"/>
    <w:semiHidden/>
    <w:rsid w:val="00296612"/>
    <w:rPr>
      <w:b/>
      <w:bCs/>
      <w:sz w:val="24"/>
      <w:szCs w:val="24"/>
    </w:rPr>
  </w:style>
  <w:style w:type="character" w:customStyle="1" w:styleId="30">
    <w:name w:val="Заголовок 3 Знак"/>
    <w:link w:val="3"/>
    <w:uiPriority w:val="9"/>
    <w:semiHidden/>
    <w:rsid w:val="00296612"/>
    <w:rPr>
      <w:rFonts w:ascii="Cambria" w:hAnsi="Cambria"/>
      <w:b/>
      <w:bCs/>
      <w:color w:val="4F81BD"/>
      <w:sz w:val="24"/>
      <w:szCs w:val="24"/>
    </w:rPr>
  </w:style>
  <w:style w:type="paragraph" w:styleId="a7">
    <w:name w:val="List Paragraph"/>
    <w:basedOn w:val="a"/>
    <w:uiPriority w:val="34"/>
    <w:qFormat/>
    <w:rsid w:val="00296612"/>
    <w:pPr>
      <w:ind w:left="720"/>
      <w:contextualSpacing/>
    </w:pPr>
    <w:rPr>
      <w:sz w:val="24"/>
      <w:szCs w:val="24"/>
    </w:rPr>
  </w:style>
  <w:style w:type="character" w:customStyle="1" w:styleId="ConsPlusNormal">
    <w:name w:val="ConsPlusNormal Знак"/>
    <w:link w:val="ConsPlusNormal0"/>
    <w:locked/>
    <w:rsid w:val="00296612"/>
    <w:rPr>
      <w:rFonts w:ascii="Arial" w:hAnsi="Arial" w:cs="Arial"/>
      <w:lang w:val="ru-RU" w:eastAsia="ru-RU" w:bidi="ar-SA"/>
    </w:rPr>
  </w:style>
  <w:style w:type="paragraph" w:customStyle="1" w:styleId="ConsPlusNormal0">
    <w:name w:val="ConsPlusNormal"/>
    <w:link w:val="ConsPlusNormal"/>
    <w:rsid w:val="00296612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10">
    <w:name w:val="Заголовок 1 Знак"/>
    <w:link w:val="1"/>
    <w:uiPriority w:val="9"/>
    <w:rsid w:val="005A49DD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1A0670"/>
    <w:rPr>
      <w:rFonts w:ascii="Segoe UI" w:hAnsi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1A0670"/>
    <w:rPr>
      <w:rFonts w:ascii="Segoe UI" w:hAnsi="Segoe UI" w:cs="Segoe UI"/>
      <w:sz w:val="18"/>
      <w:szCs w:val="18"/>
    </w:rPr>
  </w:style>
  <w:style w:type="paragraph" w:styleId="aa">
    <w:name w:val="Normal (Web)"/>
    <w:aliases w:val="Обычный (Web)"/>
    <w:basedOn w:val="a"/>
    <w:rsid w:val="00375384"/>
    <w:pPr>
      <w:spacing w:before="100" w:beforeAutospacing="1" w:after="100" w:afterAutospacing="1"/>
    </w:pPr>
    <w:rPr>
      <w:sz w:val="24"/>
      <w:szCs w:val="24"/>
    </w:rPr>
  </w:style>
  <w:style w:type="table" w:styleId="ab">
    <w:name w:val="Table Grid"/>
    <w:basedOn w:val="a1"/>
    <w:uiPriority w:val="39"/>
    <w:rsid w:val="00431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a"/>
    <w:rsid w:val="00F36E81"/>
    <w:pPr>
      <w:ind w:left="720" w:firstLine="709"/>
      <w:contextualSpacing/>
      <w:jc w:val="both"/>
    </w:pPr>
    <w:rPr>
      <w:sz w:val="24"/>
      <w:szCs w:val="22"/>
      <w:lang w:eastAsia="en-US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928E8"/>
    <w:rPr>
      <w:color w:val="605E5C"/>
      <w:shd w:val="clear" w:color="auto" w:fill="E1DFDD"/>
    </w:rPr>
  </w:style>
  <w:style w:type="paragraph" w:customStyle="1" w:styleId="22">
    <w:name w:val="Стиль2"/>
    <w:basedOn w:val="2"/>
    <w:rsid w:val="00D053FF"/>
    <w:pPr>
      <w:keepNext/>
      <w:keepLines/>
      <w:widowControl w:val="0"/>
      <w:numPr>
        <w:ilvl w:val="1"/>
        <w:numId w:val="0"/>
      </w:numPr>
      <w:suppressLineNumbers/>
      <w:tabs>
        <w:tab w:val="num" w:pos="432"/>
      </w:tabs>
      <w:suppressAutoHyphens/>
      <w:spacing w:after="60"/>
      <w:ind w:left="432" w:hanging="432"/>
      <w:contextualSpacing w:val="0"/>
      <w:jc w:val="both"/>
    </w:pPr>
    <w:rPr>
      <w:b/>
      <w:sz w:val="24"/>
    </w:rPr>
  </w:style>
  <w:style w:type="paragraph" w:styleId="2">
    <w:name w:val="List Number 2"/>
    <w:basedOn w:val="a"/>
    <w:uiPriority w:val="99"/>
    <w:semiHidden/>
    <w:unhideWhenUsed/>
    <w:rsid w:val="00D053FF"/>
    <w:pPr>
      <w:numPr>
        <w:numId w:val="38"/>
      </w:numPr>
      <w:tabs>
        <w:tab w:val="num" w:pos="643"/>
      </w:tabs>
      <w:ind w:left="643" w:hanging="360"/>
      <w:contextualSpacing/>
    </w:pPr>
  </w:style>
  <w:style w:type="paragraph" w:styleId="ac">
    <w:name w:val="Normal Indent"/>
    <w:basedOn w:val="a"/>
    <w:rsid w:val="00C94CC0"/>
    <w:pPr>
      <w:ind w:left="708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1163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12" w:space="0" w:color="D3D7DB"/>
                                <w:left w:val="single" w:sz="12" w:space="0" w:color="D3D7DB"/>
                                <w:bottom w:val="single" w:sz="12" w:space="0" w:color="D3D7DB"/>
                                <w:right w:val="single" w:sz="12" w:space="0" w:color="D3D7D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2133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12" w:space="0" w:color="D3D7DB"/>
                                <w:left w:val="single" w:sz="12" w:space="0" w:color="D3D7DB"/>
                                <w:bottom w:val="single" w:sz="12" w:space="0" w:color="D3D7DB"/>
                                <w:right w:val="single" w:sz="12" w:space="0" w:color="D3D7D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2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2579">
              <w:marLeft w:val="0"/>
              <w:marRight w:val="0"/>
              <w:marTop w:val="12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2515">
                      <w:marLeft w:val="225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253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8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2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5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6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akupki.gov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utp.sberbank-ast.ru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ughpy.ru/" TargetMode="External"/><Relationship Id="rId2" Type="http://schemas.openxmlformats.org/officeDocument/2006/relationships/hyperlink" Target="mailto:admin@ughpy.ru" TargetMode="External"/><Relationship Id="rId1" Type="http://schemas.openxmlformats.org/officeDocument/2006/relationships/image" Target="media/image1.png"/><Relationship Id="rId5" Type="http://schemas.openxmlformats.org/officeDocument/2006/relationships/hyperlink" Target="http://ughpy.ru/" TargetMode="External"/><Relationship Id="rId4" Type="http://schemas.openxmlformats.org/officeDocument/2006/relationships/hyperlink" Target="mailto:admin@ughpy.r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!&#1058;&#1080;&#1087;&#1086;&#1074;&#1099;&#1077;%20&#1076;&#1086;&#1082;&#1091;&#1084;&#1077;&#1085;&#1090;&#1099;%20&#1059;&#1043;&#1061;\&#1059;&#1043;&#1061;%20&#1060;&#1080;&#1088;&#1084;&#1077;&#1085;&#1085;&#1099;&#1081;%202016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6DF6F-C72C-451A-B474-3118DD530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УГХ Фирменный 2016</Template>
  <TotalTime>172</TotalTime>
  <Pages>2</Pages>
  <Words>583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MUP UGH</Company>
  <LinksUpToDate>false</LinksUpToDate>
  <CharactersWithSpaces>4793</CharactersWithSpaces>
  <SharedDoc>false</SharedDoc>
  <HLinks>
    <vt:vector size="12" baseType="variant">
      <vt:variant>
        <vt:i4>1179717</vt:i4>
      </vt:variant>
      <vt:variant>
        <vt:i4>3</vt:i4>
      </vt:variant>
      <vt:variant>
        <vt:i4>0</vt:i4>
      </vt:variant>
      <vt:variant>
        <vt:i4>5</vt:i4>
      </vt:variant>
      <vt:variant>
        <vt:lpwstr>http://ughpy.ru/</vt:lpwstr>
      </vt:variant>
      <vt:variant>
        <vt:lpwstr/>
      </vt:variant>
      <vt:variant>
        <vt:i4>1441854</vt:i4>
      </vt:variant>
      <vt:variant>
        <vt:i4>0</vt:i4>
      </vt:variant>
      <vt:variant>
        <vt:i4>0</vt:i4>
      </vt:variant>
      <vt:variant>
        <vt:i4>5</vt:i4>
      </vt:variant>
      <vt:variant>
        <vt:lpwstr>mailto:admin@ughpy.ru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Есения Гобозова</cp:lastModifiedBy>
  <cp:revision>87</cp:revision>
  <cp:lastPrinted>2026-08-10T05:16:00Z</cp:lastPrinted>
  <dcterms:created xsi:type="dcterms:W3CDTF">2025-03-24T05:46:00Z</dcterms:created>
  <dcterms:modified xsi:type="dcterms:W3CDTF">2026-08-24T06:43:00Z</dcterms:modified>
</cp:coreProperties>
</file>